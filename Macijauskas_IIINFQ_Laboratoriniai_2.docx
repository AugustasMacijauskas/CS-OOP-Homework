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C26" w:rsidRDefault="00854C26" w:rsidP="004771C9">
      <w:pPr>
        <w:pStyle w:val="Vireliouraai"/>
      </w:pPr>
    </w:p>
    <w:p w:rsidR="00D560C9" w:rsidRPr="00844988" w:rsidRDefault="00D560C9" w:rsidP="004771C9">
      <w:pPr>
        <w:pStyle w:val="Vireliouraai"/>
      </w:pPr>
      <w:r w:rsidRPr="00844988">
        <w:t>KAUNO TECHNOLOGIJOS UNIVERSITET</w:t>
      </w:r>
      <w:r w:rsidR="00854C26">
        <w:t>O GIMNAZIJA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0D7125" w:rsidP="004771C9">
      <w:pPr>
        <w:pStyle w:val="Ataskaitospavadinimas"/>
      </w:pPr>
      <w:bookmarkStart w:id="0" w:name="modulis"/>
      <w:r>
        <w:t>Objektini</w:t>
      </w:r>
      <w:r w:rsidR="00AE71E2">
        <w:t>o</w:t>
      </w:r>
      <w:r>
        <w:t xml:space="preserve"> programavim</w:t>
      </w:r>
      <w:r w:rsidR="00AE71E2">
        <w:t xml:space="preserve">o </w:t>
      </w:r>
      <w:r w:rsidR="00D87108">
        <w:t>pagrindai II</w:t>
      </w:r>
      <w:r w:rsidR="00AE71E2">
        <w:t xml:space="preserve"> (P175B</w:t>
      </w:r>
      <w:r w:rsidR="00D87108">
        <w:t>502</w:t>
      </w:r>
      <w:r>
        <w:t>)</w:t>
      </w:r>
      <w:bookmarkEnd w:id="0"/>
    </w:p>
    <w:p w:rsidR="00D560C9" w:rsidRPr="00844988" w:rsidRDefault="004C3D88" w:rsidP="004771C9">
      <w:pPr>
        <w:pStyle w:val="Ataskaita"/>
      </w:pPr>
      <w:r w:rsidRPr="00844988">
        <w:t>L</w:t>
      </w:r>
      <w:r w:rsidR="00854C26">
        <w:t>aboratorinių</w:t>
      </w:r>
      <w:r w:rsidR="00D560C9" w:rsidRPr="00844988">
        <w:t xml:space="preserve"> darb</w:t>
      </w:r>
      <w:r w:rsidR="00854C26">
        <w:t>ų</w:t>
      </w:r>
      <w:r w:rsidR="00D560C9" w:rsidRPr="00844988">
        <w:t xml:space="preserve"> ataskait</w:t>
      </w:r>
      <w:r w:rsidR="00854C26">
        <w:t>os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771C9" w:rsidRDefault="004771C9" w:rsidP="00EB5168">
      <w:pPr>
        <w:pStyle w:val="Autorius"/>
      </w:pPr>
      <w:r>
        <w:t xml:space="preserve">Atliko: </w:t>
      </w:r>
    </w:p>
    <w:p w:rsidR="004771C9" w:rsidRDefault="004771C9" w:rsidP="00EB5168">
      <w:pPr>
        <w:pStyle w:val="Autorius"/>
      </w:pPr>
      <w:r>
        <w:tab/>
      </w:r>
      <w:r w:rsidR="00FC7945">
        <w:t>III NFQ klasės</w:t>
      </w:r>
      <w:r>
        <w:t xml:space="preserve"> </w:t>
      </w:r>
      <w:r w:rsidR="00FC7945">
        <w:t>mokinys</w:t>
      </w:r>
    </w:p>
    <w:p w:rsidR="00D560C9" w:rsidRPr="00844988" w:rsidRDefault="004771C9" w:rsidP="00EB5168">
      <w:pPr>
        <w:pStyle w:val="Autorius"/>
      </w:pPr>
      <w:r>
        <w:tab/>
      </w:r>
      <w:r w:rsidR="00FC7945">
        <w:t>Augustas Mačijauskas</w:t>
      </w:r>
    </w:p>
    <w:p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C21BBB">
        <w:rPr>
          <w:noProof/>
        </w:rPr>
        <w:t>2018 m. gegužės 31 d.</w:t>
      </w:r>
      <w:r w:rsidR="00844988" w:rsidRPr="00844988">
        <w:fldChar w:fldCharType="end"/>
      </w:r>
    </w:p>
    <w:p w:rsidR="004771C9" w:rsidRDefault="00D560C9" w:rsidP="00EB5168">
      <w:pPr>
        <w:pStyle w:val="Autorius"/>
      </w:pPr>
      <w:r w:rsidRPr="0052026C">
        <w:t>Priėmė:</w:t>
      </w:r>
    </w:p>
    <w:p w:rsidR="00D560C9" w:rsidRPr="0052026C" w:rsidRDefault="004771C9" w:rsidP="00EB5168">
      <w:pPr>
        <w:pStyle w:val="Autorius"/>
      </w:pPr>
      <w:r>
        <w:tab/>
      </w:r>
      <w:r w:rsidR="00FC7945">
        <w:t>Kęstutis Simonavičius, Jūratė Pauliutė</w:t>
      </w:r>
    </w:p>
    <w:p w:rsidR="00CD58DB" w:rsidRPr="00844988" w:rsidRDefault="00CD58DB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52026C" w:rsidRPr="00844988" w:rsidRDefault="0052026C" w:rsidP="004771C9">
      <w:pPr>
        <w:pStyle w:val="Vireliouraai"/>
      </w:pPr>
    </w:p>
    <w:p w:rsidR="0052026C" w:rsidRDefault="00D560C9" w:rsidP="004771C9">
      <w:pPr>
        <w:pStyle w:val="Vireliouraai"/>
      </w:pPr>
      <w:r w:rsidRPr="00844988">
        <w:t>KAUNAS 20</w:t>
      </w:r>
      <w:r w:rsidR="004C3D88" w:rsidRPr="00844988">
        <w:t>1</w:t>
      </w:r>
      <w:r w:rsidR="00972830">
        <w:t>8</w:t>
      </w:r>
    </w:p>
    <w:p w:rsidR="0052026C" w:rsidRDefault="0052026C" w:rsidP="0015714D">
      <w:pPr>
        <w:sectPr w:rsidR="0052026C" w:rsidSect="00A6795E">
          <w:footerReference w:type="even" r:id="rId8"/>
          <w:footerReference w:type="default" r:id="rId9"/>
          <w:headerReference w:type="first" r:id="rId10"/>
          <w:pgSz w:w="11906" w:h="16838"/>
          <w:pgMar w:top="851" w:right="567" w:bottom="851" w:left="1418" w:header="567" w:footer="567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titlePg/>
        </w:sectPr>
      </w:pPr>
    </w:p>
    <w:p w:rsidR="00D560C9" w:rsidRPr="0015714D" w:rsidRDefault="00D560C9" w:rsidP="004771C9">
      <w:pPr>
        <w:pStyle w:val="Vireliouraai"/>
      </w:pPr>
      <w:r w:rsidRPr="00844988">
        <w:lastRenderedPageBreak/>
        <w:t>TURINYS</w:t>
      </w:r>
    </w:p>
    <w:p w:rsidR="00D560C9" w:rsidRPr="00AE71E2" w:rsidRDefault="00D560C9" w:rsidP="0052026C">
      <w:pPr>
        <w:rPr>
          <w:sz w:val="16"/>
          <w:szCs w:val="16"/>
        </w:rPr>
      </w:pPr>
    </w:p>
    <w:p w:rsidR="00291C8F" w:rsidRPr="00844988" w:rsidRDefault="00291C8F" w:rsidP="0052026C"/>
    <w:p w:rsidR="00291C8F" w:rsidRDefault="00291C8F" w:rsidP="0015714D">
      <w:pPr>
        <w:sectPr w:rsidR="00291C8F" w:rsidSect="002949A3">
          <w:footerReference w:type="first" r:id="rId11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:rsidR="004C1D62" w:rsidRDefault="00D560C9">
      <w:pPr>
        <w:pStyle w:val="Turiny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EB5168">
        <w:lastRenderedPageBreak/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4C1D62">
        <w:rPr>
          <w:noProof/>
        </w:rPr>
        <w:t>1.</w:t>
      </w:r>
      <w:r w:rsidR="004C1D62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 w:rsidR="004C1D62">
        <w:rPr>
          <w:noProof/>
        </w:rPr>
        <w:t>Grafinė vartotojo sąsaja ir algoritmų taikymas (L1)</w:t>
      </w:r>
      <w:r w:rsidR="004C1D62">
        <w:rPr>
          <w:noProof/>
        </w:rPr>
        <w:tab/>
      </w:r>
      <w:r w:rsidR="004C1D62">
        <w:rPr>
          <w:noProof/>
        </w:rPr>
        <w:fldChar w:fldCharType="begin"/>
      </w:r>
      <w:r w:rsidR="004C1D62">
        <w:rPr>
          <w:noProof/>
        </w:rPr>
        <w:instrText xml:space="preserve"> PAGEREF _Toc478646310 \h </w:instrText>
      </w:r>
      <w:r w:rsidR="004C1D62">
        <w:rPr>
          <w:noProof/>
        </w:rPr>
      </w:r>
      <w:r w:rsidR="004C1D62">
        <w:rPr>
          <w:noProof/>
        </w:rPr>
        <w:fldChar w:fldCharType="separate"/>
      </w:r>
      <w:r w:rsidR="00C21BBB">
        <w:rPr>
          <w:noProof/>
        </w:rPr>
        <w:t>3</w:t>
      </w:r>
      <w:r w:rsidR="004C1D62"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_Toc478646311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_Toc478646312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_Toc478646313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_Toc478646314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_Toc478646315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_Toc478646316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11</w:t>
      </w:r>
      <w:r>
        <w:rPr>
          <w:noProof/>
        </w:rPr>
        <w:fldChar w:fldCharType="end"/>
      </w:r>
    </w:p>
    <w:p w:rsidR="004C1D62" w:rsidRDefault="004C1D62">
      <w:pPr>
        <w:pStyle w:val="Turiny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Dinaminis masyvas (L2)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_Toc478646317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_Toc478646318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_Toc478646319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_Toc478646320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16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_Toc478646321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17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_Toc478646322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18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_Toc478646323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26</w:t>
      </w:r>
      <w:r>
        <w:rPr>
          <w:noProof/>
        </w:rPr>
        <w:fldChar w:fldCharType="end"/>
      </w:r>
    </w:p>
    <w:p w:rsidR="004C1D62" w:rsidRDefault="004C1D62">
      <w:pPr>
        <w:pStyle w:val="Turiny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Paveldėjimas (L3)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_Toc478646324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30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_Toc478646325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30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_Toc478646326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30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_Toc478646327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33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_Toc478646328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_Toc478646329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34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_Toc478646330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40</w:t>
      </w:r>
      <w:r>
        <w:rPr>
          <w:noProof/>
        </w:rPr>
        <w:fldChar w:fldCharType="end"/>
      </w:r>
    </w:p>
    <w:p w:rsidR="004C1D62" w:rsidRDefault="004C1D62">
      <w:pPr>
        <w:pStyle w:val="Turiny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Susietasis sąrašas (L4)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_Toc478646331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_Toc478646332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_Toc478646333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_Toc478646334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_Toc478646335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_Toc478646336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_Toc478646337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44</w:t>
      </w:r>
      <w:r>
        <w:rPr>
          <w:noProof/>
        </w:rPr>
        <w:fldChar w:fldCharType="end"/>
      </w:r>
    </w:p>
    <w:p w:rsidR="004C1D62" w:rsidRDefault="004C1D62">
      <w:pPr>
        <w:pStyle w:val="Turiny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  <w:tab/>
      </w:r>
      <w:r>
        <w:rPr>
          <w:noProof/>
        </w:rPr>
        <w:t>Bendrinės klasės (L5)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_Toc478646338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Darbo užduotis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_Toc478646339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Grafinės vartotojo sąsajos schema ir paveikslas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_Toc478646340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Sąsajoje panaudotų komponentų keičiamos savybės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_Toc478646341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vartotojo vadovas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_Toc478646342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Programos tekstas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_Toc478646343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4C1D62" w:rsidRDefault="004C1D62">
      <w:pPr>
        <w:pStyle w:val="Turinys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Pradiniai duomenys ir rezultatai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_Toc478646344 \h </w:instrText>
      </w:r>
      <w:r>
        <w:rPr>
          <w:noProof/>
        </w:rPr>
      </w:r>
      <w:r>
        <w:rPr>
          <w:noProof/>
        </w:rPr>
        <w:fldChar w:fldCharType="separate"/>
      </w:r>
      <w:r w:rsidR="00C21BBB">
        <w:rPr>
          <w:noProof/>
        </w:rPr>
        <w:t>45</w:t>
      </w:r>
      <w:r>
        <w:rPr>
          <w:noProof/>
        </w:rPr>
        <w:fldChar w:fldCharType="end"/>
      </w:r>
    </w:p>
    <w:p w:rsidR="00D560C9" w:rsidRPr="0015714D" w:rsidRDefault="00D560C9" w:rsidP="002949A3">
      <w:r w:rsidRPr="00EB5168">
        <w:fldChar w:fldCharType="end"/>
      </w:r>
    </w:p>
    <w:p w:rsidR="00965287" w:rsidRDefault="00965287" w:rsidP="000F7F7F">
      <w:pPr>
        <w:pStyle w:val="Antrat1"/>
        <w:sectPr w:rsidR="00965287" w:rsidSect="00291C8F">
          <w:type w:val="continuous"/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</w:p>
    <w:p w:rsidR="004C3D88" w:rsidRPr="0015714D" w:rsidRDefault="00AC218B" w:rsidP="00AE71E2">
      <w:pPr>
        <w:pStyle w:val="Antrat1"/>
      </w:pPr>
      <w:bookmarkStart w:id="1" w:name="_Toc478646310"/>
      <w:r>
        <w:rPr>
          <w:noProof/>
        </w:rPr>
        <w:lastRenderedPageBreak/>
        <w:t>Grafinė vartotojo sąsaja ir algoritmų taikymas</w:t>
      </w:r>
      <w:r w:rsidR="00AE71E2" w:rsidRPr="00AE71E2">
        <w:rPr>
          <w:noProof/>
        </w:rPr>
        <w:t xml:space="preserve"> </w:t>
      </w:r>
      <w:r w:rsidR="00C25271">
        <w:t>(L1</w:t>
      </w:r>
      <w:r w:rsidR="00844988" w:rsidRPr="0015714D">
        <w:t>)</w:t>
      </w:r>
      <w:bookmarkEnd w:id="1"/>
    </w:p>
    <w:p w:rsidR="004C3D88" w:rsidRDefault="004C3D88" w:rsidP="00F16C66">
      <w:pPr>
        <w:pStyle w:val="Antrat2"/>
      </w:pPr>
      <w:bookmarkStart w:id="2" w:name="_Toc478646311"/>
      <w:r w:rsidRPr="00844988">
        <w:t>Darb</w:t>
      </w:r>
      <w:r w:rsidRPr="00C87140">
        <w:t>o</w:t>
      </w:r>
      <w:r w:rsidRPr="00844988">
        <w:t xml:space="preserve"> užduotis</w:t>
      </w:r>
      <w:bookmarkEnd w:id="2"/>
    </w:p>
    <w:p w:rsidR="0024688C" w:rsidRPr="0024688C" w:rsidRDefault="0024688C" w:rsidP="0024688C"/>
    <w:p w:rsidR="00AE0E37" w:rsidRDefault="0024688C" w:rsidP="0024688C">
      <w:pPr>
        <w:ind w:firstLine="0"/>
      </w:pPr>
      <w:r>
        <w:rPr>
          <w:noProof/>
          <w:lang w:eastAsia="lt-LT"/>
        </w:rPr>
        <w:drawing>
          <wp:inline distT="0" distB="0" distL="0" distR="0" wp14:anchorId="6F9BD046" wp14:editId="57843599">
            <wp:extent cx="6114553" cy="1961144"/>
            <wp:effectExtent l="0" t="0" r="635" b="127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749" cy="19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D" w:rsidRDefault="00CA347D" w:rsidP="00CA347D">
      <w:pPr>
        <w:pStyle w:val="Antrat2"/>
      </w:pPr>
      <w:bookmarkStart w:id="3" w:name="_Toc478646312"/>
      <w:r>
        <w:t xml:space="preserve">Grafinės vartotojo sąsajos </w:t>
      </w:r>
      <w:r w:rsidR="00A048A6">
        <w:t xml:space="preserve">schema ir </w:t>
      </w:r>
      <w:r w:rsidR="00AC218B">
        <w:t>paveikslas</w:t>
      </w:r>
      <w:bookmarkEnd w:id="3"/>
      <w:r w:rsidR="00AC218B">
        <w:t xml:space="preserve"> </w:t>
      </w:r>
    </w:p>
    <w:p w:rsidR="00153F63" w:rsidRDefault="00153F63" w:rsidP="00A048A6"/>
    <w:p w:rsidR="00153F63" w:rsidRDefault="00153F63" w:rsidP="00A048A6">
      <w:r>
        <w:t>Schema:</w:t>
      </w:r>
    </w:p>
    <w:p w:rsidR="0068638D" w:rsidRPr="00A048A6" w:rsidRDefault="00B00B69" w:rsidP="0068638D">
      <w:pPr>
        <w:ind w:firstLine="0"/>
      </w:pP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7E4EE1" wp14:editId="39A50061">
                <wp:simplePos x="0" y="0"/>
                <wp:positionH relativeFrom="margin">
                  <wp:posOffset>5579883</wp:posOffset>
                </wp:positionH>
                <wp:positionV relativeFrom="paragraph">
                  <wp:posOffset>69711</wp:posOffset>
                </wp:positionV>
                <wp:extent cx="635911" cy="238539"/>
                <wp:effectExtent l="0" t="0" r="12065" b="28575"/>
                <wp:wrapNone/>
                <wp:docPr id="11" name="Teksto lauk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11" cy="23853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EB089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</w:t>
                            </w:r>
                            <w:r w:rsidRPr="00B00B69">
                              <w:rPr>
                                <w:sz w:val="20"/>
                              </w:rPr>
                              <w:t>utton1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E4EE1" id="_x0000_t202" coordsize="21600,21600" o:spt="202" path="m,l,21600r21600,l21600,xe">
                <v:stroke joinstyle="miter"/>
                <v:path gradientshapeok="t" o:connecttype="rect"/>
              </v:shapetype>
              <v:shape id="Teksto laukas 11" o:spid="_x0000_s1026" type="#_x0000_t202" style="position:absolute;left:0;text-align:left;margin-left:439.35pt;margin-top:5.5pt;width:50.05pt;height:18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" fillcolor="#d6e3bc [1302]" strokeweight=".5pt">
                <v:textbox>
                  <w:txbxContent>
                    <w:p w:rsidR="00EC786B" w:rsidRPr="00B00B69" w:rsidRDefault="00EC786B" w:rsidP="00EB089D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</w:t>
                      </w:r>
                      <w:r w:rsidRPr="00B00B69">
                        <w:rPr>
                          <w:sz w:val="20"/>
                        </w:rPr>
                        <w:t>utton1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C5FA2" wp14:editId="17BD8DE4">
                <wp:simplePos x="0" y="0"/>
                <wp:positionH relativeFrom="leftMargin">
                  <wp:posOffset>1550505</wp:posOffset>
                </wp:positionH>
                <wp:positionV relativeFrom="paragraph">
                  <wp:posOffset>1166992</wp:posOffset>
                </wp:positionV>
                <wp:extent cx="922352" cy="254442"/>
                <wp:effectExtent l="0" t="0" r="11430" b="12700"/>
                <wp:wrapNone/>
                <wp:docPr id="10" name="Teksto lauk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68638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C5FA2" id="Teksto laukas 10" o:spid="_x0000_s1027" type="#_x0000_t202" style="position:absolute;left:0;text-align:left;margin-left:122.1pt;margin-top:91.9pt;width:72.65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" fillcolor="#d6e3bc [1302]" strokeweight=".5pt">
                <v:textbox>
                  <w:txbxContent>
                    <w:p w:rsidR="00EC786B" w:rsidRPr="00B00B69" w:rsidRDefault="00EC786B" w:rsidP="0068638D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9149B" wp14:editId="379861AA">
                <wp:simplePos x="0" y="0"/>
                <wp:positionH relativeFrom="leftMargin">
                  <wp:posOffset>294198</wp:posOffset>
                </wp:positionH>
                <wp:positionV relativeFrom="paragraph">
                  <wp:posOffset>165128</wp:posOffset>
                </wp:positionV>
                <wp:extent cx="564543" cy="254441"/>
                <wp:effectExtent l="0" t="0" r="26035" b="12700"/>
                <wp:wrapNone/>
                <wp:docPr id="6" name="Teksto lauk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3" cy="2544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68638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149B" id="Teksto laukas 6" o:spid="_x0000_s1028" type="#_x0000_t202" style="position:absolute;left:0;text-align:left;margin-left:23.15pt;margin-top:13pt;width:44.45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" fillcolor="#d6e3bc [1302]" strokeweight=".5pt">
                <v:textbox>
                  <w:txbxContent>
                    <w:p w:rsidR="00EC786B" w:rsidRPr="00B00B69" w:rsidRDefault="00EC786B" w:rsidP="0068638D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Form1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DC640E" wp14:editId="02F74116">
                <wp:simplePos x="0" y="0"/>
                <wp:positionH relativeFrom="leftMargin">
                  <wp:posOffset>6384897</wp:posOffset>
                </wp:positionH>
                <wp:positionV relativeFrom="paragraph">
                  <wp:posOffset>642206</wp:posOffset>
                </wp:positionV>
                <wp:extent cx="747423" cy="246380"/>
                <wp:effectExtent l="0" t="0" r="14605" b="20320"/>
                <wp:wrapNone/>
                <wp:docPr id="13" name="Teksto lauk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940558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640E" id="Teksto laukas 13" o:spid="_x0000_s1029" type="#_x0000_t202" style="position:absolute;left:0;text-align:left;margin-left:502.75pt;margin-top:50.55pt;width:58.85pt;height:19.4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" fillcolor="#d6e3bc [1302]" strokeweight=".5pt">
                <v:textbox>
                  <w:txbxContent>
                    <w:p w:rsidR="00EC786B" w:rsidRPr="00EB089D" w:rsidRDefault="00EC786B" w:rsidP="00940558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171BA" wp14:editId="1884E548">
                <wp:simplePos x="0" y="0"/>
                <wp:positionH relativeFrom="margin">
                  <wp:posOffset>5516273</wp:posOffset>
                </wp:positionH>
                <wp:positionV relativeFrom="paragraph">
                  <wp:posOffset>2550519</wp:posOffset>
                </wp:positionV>
                <wp:extent cx="628153" cy="254000"/>
                <wp:effectExtent l="0" t="0" r="19685" b="12700"/>
                <wp:wrapNone/>
                <wp:docPr id="19" name="Teksto lauk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BA7144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71BA" id="Teksto laukas 19" o:spid="_x0000_s1030" type="#_x0000_t202" style="position:absolute;left:0;text-align:left;margin-left:434.35pt;margin-top:200.85pt;width:49.45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" fillcolor="#d6e3bc [1302]" strokeweight=".5pt">
                <v:textbox>
                  <w:txbxContent>
                    <w:p w:rsidR="00EC786B" w:rsidRPr="00EB089D" w:rsidRDefault="00EC786B" w:rsidP="00BA7144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CC689" wp14:editId="2B394545">
                <wp:simplePos x="0" y="0"/>
                <wp:positionH relativeFrom="margin">
                  <wp:posOffset>5500370</wp:posOffset>
                </wp:positionH>
                <wp:positionV relativeFrom="paragraph">
                  <wp:posOffset>1890561</wp:posOffset>
                </wp:positionV>
                <wp:extent cx="628153" cy="254635"/>
                <wp:effectExtent l="0" t="0" r="19685" b="12065"/>
                <wp:wrapNone/>
                <wp:docPr id="17" name="Teksto lauk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6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BA7144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CC689" id="Teksto laukas 17" o:spid="_x0000_s1031" type="#_x0000_t202" style="position:absolute;left:0;text-align:left;margin-left:433.1pt;margin-top:148.85pt;width:49.45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" fillcolor="#d6e3bc [1302]" strokeweight=".5pt">
                <v:textbox>
                  <w:txbxContent>
                    <w:p w:rsidR="00EC786B" w:rsidRPr="00EB089D" w:rsidRDefault="00EC786B" w:rsidP="00BA7144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558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233731" wp14:editId="15092573">
                <wp:simplePos x="0" y="0"/>
                <wp:positionH relativeFrom="margin">
                  <wp:posOffset>5556030</wp:posOffset>
                </wp:positionH>
                <wp:positionV relativeFrom="paragraph">
                  <wp:posOffset>1238554</wp:posOffset>
                </wp:positionV>
                <wp:extent cx="659958" cy="246491"/>
                <wp:effectExtent l="0" t="0" r="26035" b="20320"/>
                <wp:wrapNone/>
                <wp:docPr id="15" name="Teksto lauk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4649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EB089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button2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33731" id="Teksto laukas 15" o:spid="_x0000_s1032" type="#_x0000_t202" style="position:absolute;left:0;text-align:left;margin-left:437.5pt;margin-top:97.5pt;width:51.95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" fillcolor="#d6e3bc [1302]" strokeweight=".5pt">
                <v:textbox>
                  <w:txbxContent>
                    <w:p w:rsidR="00EC786B" w:rsidRPr="00EB089D" w:rsidRDefault="00EC786B" w:rsidP="00EB089D">
                      <w:pPr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button2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42F0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EE6DAB" wp14:editId="47F1F823">
                <wp:simplePos x="0" y="0"/>
                <wp:positionH relativeFrom="column">
                  <wp:posOffset>5293636</wp:posOffset>
                </wp:positionH>
                <wp:positionV relativeFrom="paragraph">
                  <wp:posOffset>2605736</wp:posOffset>
                </wp:positionV>
                <wp:extent cx="206734" cy="72004"/>
                <wp:effectExtent l="0" t="0" r="22225" b="23495"/>
                <wp:wrapNone/>
                <wp:docPr id="20" name="Tiesioji jungt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200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4C14A" id="Tiesioji jungtis 20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205.2pt" to="433.1pt,2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" strokecolor="black [3040]" strokeweight="1.5pt"/>
            </w:pict>
          </mc:Fallback>
        </mc:AlternateContent>
      </w:r>
      <w:r w:rsidR="00BA7144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92757" wp14:editId="47F6F92A">
                <wp:simplePos x="0" y="0"/>
                <wp:positionH relativeFrom="column">
                  <wp:posOffset>4546212</wp:posOffset>
                </wp:positionH>
                <wp:positionV relativeFrom="paragraph">
                  <wp:posOffset>1811048</wp:posOffset>
                </wp:positionV>
                <wp:extent cx="937840" cy="207148"/>
                <wp:effectExtent l="0" t="0" r="15240" b="21590"/>
                <wp:wrapNone/>
                <wp:docPr id="18" name="Tiesioji jungt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7840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452D2" id="Tiesioji jungtis 18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2.6pt" to="431.8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" strokecolor="black [3040]" strokeweight="1.5pt"/>
            </w:pict>
          </mc:Fallback>
        </mc:AlternateContent>
      </w:r>
      <w:r w:rsidR="00BA7144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C1A1D0" wp14:editId="6769956E">
                <wp:simplePos x="0" y="0"/>
                <wp:positionH relativeFrom="column">
                  <wp:posOffset>4538261</wp:posOffset>
                </wp:positionH>
                <wp:positionV relativeFrom="paragraph">
                  <wp:posOffset>1142724</wp:posOffset>
                </wp:positionV>
                <wp:extent cx="993913" cy="207148"/>
                <wp:effectExtent l="0" t="0" r="15875" b="21590"/>
                <wp:wrapNone/>
                <wp:docPr id="16" name="Tiesioji jungt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913" cy="2071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1030B" id="Tiesioji jungtis 16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35pt,90pt" to="435.6pt,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" strokecolor="black [3040]" strokeweight="1.5pt"/>
            </w:pict>
          </mc:Fallback>
        </mc:AlternateContent>
      </w:r>
      <w:r w:rsidR="00EB089D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969A3D" wp14:editId="24A80AFA">
                <wp:simplePos x="0" y="0"/>
                <wp:positionH relativeFrom="column">
                  <wp:posOffset>5293635</wp:posOffset>
                </wp:positionH>
                <wp:positionV relativeFrom="paragraph">
                  <wp:posOffset>801232</wp:posOffset>
                </wp:positionV>
                <wp:extent cx="190831" cy="71230"/>
                <wp:effectExtent l="0" t="0" r="19050" b="24130"/>
                <wp:wrapNone/>
                <wp:docPr id="14" name="Tiesioji jungt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" cy="712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C8F35" id="Tiesioji jungtis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8pt,63.1pt" to="431.85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" strokecolor="black [3040]" strokeweight="1.5pt"/>
            </w:pict>
          </mc:Fallback>
        </mc:AlternateContent>
      </w:r>
      <w:r w:rsidR="00EB089D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B9D31D" wp14:editId="3CE4E583">
                <wp:simplePos x="0" y="0"/>
                <wp:positionH relativeFrom="column">
                  <wp:posOffset>4546213</wp:posOffset>
                </wp:positionH>
                <wp:positionV relativeFrom="paragraph">
                  <wp:posOffset>188982</wp:posOffset>
                </wp:positionV>
                <wp:extent cx="1033670" cy="238539"/>
                <wp:effectExtent l="0" t="0" r="14605" b="28575"/>
                <wp:wrapNone/>
                <wp:docPr id="12" name="Tiesioji jungt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670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3DEB1" id="Tiesioji jungtis 1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95pt,14.9pt" to="439.3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" strokecolor="black [3040]" strokeweight="1.5pt"/>
            </w:pict>
          </mc:Fallback>
        </mc:AlternateContent>
      </w:r>
      <w:r w:rsidR="0068638D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6A6EF" wp14:editId="384EC9F2">
                <wp:simplePos x="0" y="0"/>
                <wp:positionH relativeFrom="column">
                  <wp:posOffset>-17835</wp:posOffset>
                </wp:positionH>
                <wp:positionV relativeFrom="paragraph">
                  <wp:posOffset>165128</wp:posOffset>
                </wp:positionV>
                <wp:extent cx="803082" cy="103367"/>
                <wp:effectExtent l="0" t="0" r="16510" b="30480"/>
                <wp:wrapNone/>
                <wp:docPr id="7" name="Tiesioji jungt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1033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D276F" id="Tiesioji jungtis 7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3pt" to="61.8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" strokecolor="black [3040]" strokeweight="1.5pt"/>
            </w:pict>
          </mc:Fallback>
        </mc:AlternateContent>
      </w:r>
      <w:r w:rsidR="0068638D">
        <w:rPr>
          <w:noProof/>
          <w:lang w:eastAsia="lt-LT"/>
        </w:rPr>
        <w:drawing>
          <wp:inline distT="0" distB="0" distL="0" distR="0" wp14:anchorId="018C5277" wp14:editId="7F444477">
            <wp:extent cx="5414839" cy="2809211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156" cy="28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7D" w:rsidRDefault="00CA347D" w:rsidP="0015714D"/>
    <w:p w:rsidR="00E074AE" w:rsidRDefault="00153F63" w:rsidP="003103EB">
      <w:pPr>
        <w:ind w:firstLine="0"/>
      </w:pPr>
      <w:r>
        <w:t>Paveikslas:</w:t>
      </w:r>
    </w:p>
    <w:p w:rsidR="00E074AE" w:rsidRDefault="003103EB" w:rsidP="003103EB">
      <w:pPr>
        <w:ind w:firstLine="0"/>
      </w:pPr>
      <w:r>
        <w:rPr>
          <w:noProof/>
          <w:lang w:eastAsia="lt-LT"/>
        </w:rPr>
        <w:drawing>
          <wp:inline distT="0" distB="0" distL="0" distR="0" wp14:anchorId="320D9E72" wp14:editId="1BCEF9C8">
            <wp:extent cx="5653378" cy="2932394"/>
            <wp:effectExtent l="0" t="0" r="5080" b="1905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879" cy="29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12" w:rsidRDefault="00764412" w:rsidP="003103EB">
      <w:pPr>
        <w:ind w:firstLine="0"/>
      </w:pPr>
      <w:r>
        <w:rPr>
          <w:noProof/>
          <w:lang w:eastAsia="lt-LT"/>
        </w:rPr>
        <w:lastRenderedPageBreak/>
        <w:drawing>
          <wp:inline distT="0" distB="0" distL="0" distR="0" wp14:anchorId="34DBA18A" wp14:editId="3194D113">
            <wp:extent cx="5672862" cy="2949934"/>
            <wp:effectExtent l="0" t="0" r="4445" b="3175"/>
            <wp:docPr id="49" name="Paveikslėlis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256" cy="29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8D" w:rsidRDefault="0068638D" w:rsidP="0015714D"/>
    <w:p w:rsidR="00CA347D" w:rsidRDefault="00990D35" w:rsidP="00CA347D">
      <w:pPr>
        <w:pStyle w:val="Antrat2"/>
      </w:pPr>
      <w:bookmarkStart w:id="4" w:name="_Toc478646313"/>
      <w:r>
        <w:t>Sąsajoje p</w:t>
      </w:r>
      <w:r w:rsidR="00CA347D">
        <w:t>anaudotų komponentų keičiamos savybės</w:t>
      </w:r>
      <w:bookmarkEnd w:id="4"/>
      <w:r w:rsidR="00A048A6">
        <w:rPr>
          <w:i w:val="0"/>
        </w:rPr>
        <w:t xml:space="preserve"> </w:t>
      </w:r>
    </w:p>
    <w:p w:rsidR="00CA347D" w:rsidRDefault="00CA347D" w:rsidP="004A1203">
      <w:pPr>
        <w:ind w:firstLine="0"/>
      </w:pPr>
    </w:p>
    <w:tbl>
      <w:tblPr>
        <w:tblW w:w="97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3318"/>
        <w:gridCol w:w="4036"/>
      </w:tblGrid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990D35" w:rsidP="00990D35">
            <w:pPr>
              <w:pStyle w:val="Lentelsantrat"/>
            </w:pPr>
            <w:r>
              <w:t>Komponentas</w:t>
            </w:r>
          </w:p>
        </w:tc>
        <w:tc>
          <w:tcPr>
            <w:tcW w:w="3318" w:type="dxa"/>
          </w:tcPr>
          <w:p w:rsidR="00CA347D" w:rsidRPr="00336D40" w:rsidRDefault="00990D35" w:rsidP="00990D35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CA347D" w:rsidRPr="00336D40" w:rsidRDefault="00990D35" w:rsidP="00990D35">
            <w:pPr>
              <w:pStyle w:val="Lentelsantrat"/>
            </w:pPr>
            <w:r>
              <w:t>Reikšmė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Form1</w:t>
            </w:r>
          </w:p>
        </w:tc>
        <w:tc>
          <w:tcPr>
            <w:tcW w:w="3318" w:type="dxa"/>
          </w:tcPr>
          <w:p w:rsidR="00CA347D" w:rsidRPr="00336D40" w:rsidRDefault="0019327B" w:rsidP="008B11B2">
            <w:pPr>
              <w:pStyle w:val="Lentelscels"/>
            </w:pPr>
            <w:r>
              <w:t>Text: Krepšininkai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Programos langas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richTextBox1</w:t>
            </w:r>
            <w:r w:rsidR="008B11B2">
              <w:t xml:space="preserve"> (tipas RichTextBox)</w:t>
            </w:r>
          </w:p>
        </w:tc>
        <w:tc>
          <w:tcPr>
            <w:tcW w:w="3318" w:type="dxa"/>
          </w:tcPr>
          <w:p w:rsidR="00F508E8" w:rsidRDefault="00F508E8" w:rsidP="00990D35">
            <w:pPr>
              <w:pStyle w:val="Lentelscels"/>
            </w:pPr>
            <w:r>
              <w:t>Font: Courier New</w:t>
            </w:r>
            <w:r w:rsidR="00C665B3">
              <w:t xml:space="preserve">, </w:t>
            </w:r>
            <w:r>
              <w:t>Regular</w:t>
            </w:r>
            <w:r w:rsidR="00C665B3">
              <w:t xml:space="preserve">, </w:t>
            </w:r>
            <w:r>
              <w:t>10;</w:t>
            </w:r>
          </w:p>
          <w:p w:rsidR="00F508E8" w:rsidRPr="00336D40" w:rsidRDefault="00F508E8" w:rsidP="00990D35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Atvaizduoti pradinių duomenų ir skaičiavimų turiniui</w:t>
            </w:r>
          </w:p>
        </w:tc>
      </w:tr>
      <w:tr w:rsidR="00CA347D" w:rsidRPr="00F56923" w:rsidTr="00951A27">
        <w:trPr>
          <w:jc w:val="center"/>
        </w:trPr>
        <w:tc>
          <w:tcPr>
            <w:tcW w:w="2347" w:type="dxa"/>
          </w:tcPr>
          <w:p w:rsidR="00CA347D" w:rsidRPr="00336D40" w:rsidRDefault="007A779C" w:rsidP="00990D35">
            <w:pPr>
              <w:pStyle w:val="Lentelscels"/>
            </w:pPr>
            <w:r>
              <w:t>Button1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CA347D" w:rsidRDefault="00C12BDA" w:rsidP="00990D35">
            <w:pPr>
              <w:pStyle w:val="Lentelscels"/>
            </w:pPr>
            <w:r>
              <w:t>Name: read</w:t>
            </w:r>
          </w:p>
          <w:p w:rsidR="00C665B3" w:rsidRDefault="00C665B3" w:rsidP="00990D35">
            <w:pPr>
              <w:pStyle w:val="Lentelscels"/>
            </w:pPr>
            <w:r>
              <w:t>Text: Skaityti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CA347D" w:rsidRPr="00336D40" w:rsidRDefault="005E674E" w:rsidP="00990D35">
            <w:pPr>
              <w:pStyle w:val="Lentelscels"/>
            </w:pPr>
            <w:r>
              <w:t>Mygtukas duomenims iš failo nuskaityti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Button2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skaiciuoti</w:t>
            </w:r>
          </w:p>
          <w:p w:rsidR="00C665B3" w:rsidRDefault="00C665B3" w:rsidP="00990D35">
            <w:pPr>
              <w:pStyle w:val="Lentelscels"/>
            </w:pPr>
            <w:r>
              <w:t xml:space="preserve">Text: </w:t>
            </w:r>
            <w:r w:rsidR="00CA6853">
              <w:t>Skaičiuoti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skaičiavimams atlikti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Button3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print</w:t>
            </w:r>
          </w:p>
          <w:p w:rsidR="00CA6853" w:rsidRDefault="00CA6853" w:rsidP="00990D35">
            <w:pPr>
              <w:pStyle w:val="Lentelscels"/>
            </w:pPr>
            <w:r>
              <w:t>Text: Spausdinti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skaičiavimų rezultatams spausdinti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7A779C" w:rsidP="00990D35">
            <w:pPr>
              <w:pStyle w:val="Lentelscels"/>
            </w:pPr>
            <w:r>
              <w:t>Button4</w:t>
            </w:r>
            <w:r w:rsidR="008B11B2">
              <w:t xml:space="preserve"> (tipas Button)</w:t>
            </w:r>
          </w:p>
        </w:tc>
        <w:tc>
          <w:tcPr>
            <w:tcW w:w="3318" w:type="dxa"/>
          </w:tcPr>
          <w:p w:rsidR="007A779C" w:rsidRDefault="00C12BDA" w:rsidP="00990D35">
            <w:pPr>
              <w:pStyle w:val="Lentelscels"/>
            </w:pPr>
            <w:r>
              <w:t>Name: baigti</w:t>
            </w:r>
          </w:p>
          <w:p w:rsidR="00C665B3" w:rsidRDefault="00C665B3" w:rsidP="00990D35">
            <w:pPr>
              <w:pStyle w:val="Lentelscels"/>
            </w:pPr>
            <w:r>
              <w:t>Text: Baigti</w:t>
            </w:r>
          </w:p>
          <w:p w:rsidR="00FD419A" w:rsidRDefault="00FD419A" w:rsidP="00FD419A">
            <w:pPr>
              <w:pStyle w:val="Lentelscels"/>
            </w:pPr>
            <w:r>
              <w:t>Font: Times New Roman, Bold, 14;</w:t>
            </w:r>
          </w:p>
          <w:p w:rsidR="00FD419A" w:rsidRPr="00336D40" w:rsidRDefault="00FD419A" w:rsidP="00FD419A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Mygtukas programos lango uždarymui</w:t>
            </w:r>
          </w:p>
        </w:tc>
      </w:tr>
      <w:tr w:rsidR="007A779C" w:rsidRPr="00F56923" w:rsidTr="00951A27">
        <w:trPr>
          <w:jc w:val="center"/>
        </w:trPr>
        <w:tc>
          <w:tcPr>
            <w:tcW w:w="2347" w:type="dxa"/>
          </w:tcPr>
          <w:p w:rsidR="007A779C" w:rsidRDefault="00607D98" w:rsidP="00990D35">
            <w:pPr>
              <w:pStyle w:val="Lentelscels"/>
            </w:pPr>
            <w:r>
              <w:t>TextBox1</w:t>
            </w:r>
            <w:r w:rsidR="008B11B2">
              <w:t xml:space="preserve"> (tipas TextBox)</w:t>
            </w:r>
          </w:p>
        </w:tc>
        <w:tc>
          <w:tcPr>
            <w:tcW w:w="3318" w:type="dxa"/>
          </w:tcPr>
          <w:p w:rsidR="007A779C" w:rsidRDefault="00CA2D81" w:rsidP="00990D35">
            <w:pPr>
              <w:pStyle w:val="Lentelscels"/>
            </w:pPr>
            <w:r>
              <w:t xml:space="preserve">Text: </w:t>
            </w:r>
            <w:r w:rsidRPr="00CA2D81">
              <w:t>Įveskite norimą amžių</w:t>
            </w:r>
          </w:p>
          <w:p w:rsidR="00CA2D81" w:rsidRDefault="00CA2D81" w:rsidP="00CA2D81">
            <w:pPr>
              <w:pStyle w:val="Lentelscels"/>
            </w:pPr>
            <w:r>
              <w:t>Font: Courier New, Regular, 12;</w:t>
            </w:r>
          </w:p>
          <w:p w:rsidR="00CA2D81" w:rsidRPr="00336D40" w:rsidRDefault="00CA2D81" w:rsidP="00CA2D81">
            <w:pPr>
              <w:pStyle w:val="Lentelscels"/>
            </w:pPr>
            <w:r>
              <w:t>Script: Baltic;</w:t>
            </w:r>
          </w:p>
        </w:tc>
        <w:tc>
          <w:tcPr>
            <w:tcW w:w="4036" w:type="dxa"/>
          </w:tcPr>
          <w:p w:rsidR="007A779C" w:rsidRPr="00336D40" w:rsidRDefault="005E674E" w:rsidP="00990D35">
            <w:pPr>
              <w:pStyle w:val="Lentelscels"/>
            </w:pPr>
            <w:r>
              <w:t>Teksto laukas norimam</w:t>
            </w:r>
            <w:r w:rsidR="00D47865">
              <w:t xml:space="preserve"> amžiui užrašyti</w:t>
            </w:r>
            <w:r>
              <w:t xml:space="preserve"> </w:t>
            </w:r>
          </w:p>
        </w:tc>
      </w:tr>
    </w:tbl>
    <w:p w:rsidR="00CA347D" w:rsidRDefault="00CA347D" w:rsidP="00CA347D"/>
    <w:p w:rsidR="00CA347D" w:rsidRDefault="00CA347D" w:rsidP="00CA347D">
      <w:pPr>
        <w:pStyle w:val="Antrat2"/>
      </w:pPr>
      <w:bookmarkStart w:id="5" w:name="_Toc478646314"/>
      <w:r>
        <w:t>Programos vartotojo vadovas</w:t>
      </w:r>
      <w:bookmarkEnd w:id="5"/>
    </w:p>
    <w:p w:rsidR="00A048A6" w:rsidRDefault="00A048A6" w:rsidP="00A048A6"/>
    <w:p w:rsidR="00E713C8" w:rsidRDefault="00E713C8" w:rsidP="00E713C8">
      <w:r>
        <w:t>Programos naudojimo eiga:</w:t>
      </w:r>
    </w:p>
    <w:p w:rsidR="00E713C8" w:rsidRDefault="00E713C8" w:rsidP="00E27EA1">
      <w:pPr>
        <w:pStyle w:val="Sraopastraipa"/>
        <w:numPr>
          <w:ilvl w:val="0"/>
          <w:numId w:val="2"/>
        </w:numPr>
      </w:pPr>
      <w:r>
        <w:t>Paleidę programa, spauskite mygtuką „Skaityti“, kuris nuskaitys krepšininkų duomenis iš failo.</w:t>
      </w:r>
    </w:p>
    <w:p w:rsidR="00E713C8" w:rsidRDefault="00E713C8" w:rsidP="00E27EA1">
      <w:pPr>
        <w:pStyle w:val="Sraopastraipa"/>
        <w:numPr>
          <w:ilvl w:val="0"/>
          <w:numId w:val="2"/>
        </w:numPr>
      </w:pPr>
      <w:r>
        <w:t>Kai duomenys bus nuskaityti, į žemiau esantį teksto lauką (su tekstu „Įveskite norimą amžių“) įveskite amžių, už kurį vyresnius krepšininkus norite pašalinti.</w:t>
      </w:r>
    </w:p>
    <w:p w:rsidR="001B421A" w:rsidRDefault="001B421A" w:rsidP="00E27EA1">
      <w:pPr>
        <w:pStyle w:val="Sraopastraipa"/>
        <w:numPr>
          <w:ilvl w:val="0"/>
          <w:numId w:val="2"/>
        </w:numPr>
      </w:pPr>
      <w:r>
        <w:t>Įvedę amžių, spauskite mygtuką „Skaičiuoti“, kuris atliks visus reikiamus skaičiavimus.</w:t>
      </w:r>
    </w:p>
    <w:p w:rsidR="001B421A" w:rsidRDefault="001B421A" w:rsidP="00E27EA1">
      <w:pPr>
        <w:pStyle w:val="Sraopastraipa"/>
        <w:numPr>
          <w:ilvl w:val="0"/>
          <w:numId w:val="2"/>
        </w:numPr>
      </w:pPr>
      <w:r>
        <w:t>Spauskite mygtuką „Spausdinti“, kuris atspausdins skaičiavimų rezultatus ekrane.</w:t>
      </w:r>
    </w:p>
    <w:p w:rsidR="00CA347D" w:rsidRDefault="001B421A" w:rsidP="004A1203">
      <w:pPr>
        <w:pStyle w:val="Sraopastraipa"/>
        <w:numPr>
          <w:ilvl w:val="0"/>
          <w:numId w:val="2"/>
        </w:numPr>
      </w:pPr>
      <w:r>
        <w:t>Spauskite mygtuką „Baigti“, jei norite baigti darbą su programa.</w:t>
      </w:r>
    </w:p>
    <w:p w:rsidR="004C3D88" w:rsidRDefault="004C3D88" w:rsidP="00C25271">
      <w:pPr>
        <w:pStyle w:val="Antrat2"/>
      </w:pPr>
      <w:bookmarkStart w:id="6" w:name="_Toc478646315"/>
      <w:r w:rsidRPr="00844988">
        <w:lastRenderedPageBreak/>
        <w:t>Programos tekstas</w:t>
      </w:r>
      <w:bookmarkEnd w:id="6"/>
    </w:p>
    <w:p w:rsidR="00F322D2" w:rsidRDefault="00F322D2" w:rsidP="00F322D2">
      <w:pPr>
        <w:ind w:firstLine="0"/>
      </w:pPr>
    </w:p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Klasė Krepsininkas: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VP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Amžius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vrdpav,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VP = vrdpav;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Amžius = amz;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Ūgis = ug;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eilute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-20}    {1, 2}     {2, 5:f}"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VP, Amžius, Ūgis);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k1.Amžius &lt; k2.Amžius;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k1.Amžius &gt; k2.Amžius;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F322D2" w:rsidRDefault="00F322D2" w:rsidP="00F322D2">
      <w:pPr>
        <w:ind w:firstLine="0"/>
      </w:pPr>
    </w:p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Klasė Krepsininkai: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Max = 500;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Krep;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Kiek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Krepsininkai()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Kiek = 0;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[Max];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Grąžina atitinkamo indekso vietoje esantį krepšininko objektą;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Krepsin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ImtiKrepsininka(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Papildo krepšininkų masyvą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DetiStudenta(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ob)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(Kiek + 1 &lt; Max)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Krep[Kiek++] = ob;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Rikiuoti()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Kiek - 1; i++)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pagalb =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i;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i + 1; j &lt; Kiek; j++)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(Krep[j] &lt;= pagalb)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pagalb = Krep[j];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ind = j;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Krep[ind] = Krep[i];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Krep[i] = pagalb;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Šalinti(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Kiek; i++)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(Krep[i].Amžius &gt; amz)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i; j &lt; Kiek - 1; j++)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Krep[j] = Krep[j + 1];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Kiek--;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i--;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322D2" w:rsidRDefault="00F322D2" w:rsidP="00F322D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A048A6" w:rsidRDefault="00A048A6" w:rsidP="00A048A6"/>
    <w:p w:rsidR="00F322D2" w:rsidRPr="00C41944" w:rsidRDefault="00F322D2" w:rsidP="00F322D2">
      <w:pPr>
        <w:ind w:firstLine="0"/>
        <w:rPr>
          <w:b/>
        </w:rPr>
      </w:pPr>
      <w:r w:rsidRPr="00C41944">
        <w:rPr>
          <w:b/>
        </w:rPr>
        <w:t>Programos tekstas: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System.ComponentModel;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System.Data;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System.Drawing;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System.Windows.Forms;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L1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duom1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"..\\..\\duom1_2.txt"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duom2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"..\\..\\duom2_2.txt"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"..\\..\\rez.txt"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mokykla1;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mokykla2;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naujasKonteineris;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Form1()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InitializeComponent();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.Exists(rez))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Atlieka duomenų nuskaitymą ir surašymą į konteinerius.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mokykla1 = Skaityti(duom1,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mokykla2 = Skaityti(duom2,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mokykla1, mokPav1,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pirmos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mokykla2, mokPav2,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antros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Atliekami reikiami skaičiavimai, jų rezultatai įvedami į duomenų failą.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amzVid1 = AmziausVidurkis(mokykla1);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amzVid1));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amzVid2 = AmziausVidurkis(mokykla2);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amzVid2));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ugioVid1 = ŪgioVidurkis(mokykla1);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pirmoje ({0})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ugioVid1));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ugioVid2 = ŪgioVidurkis(mokykla2);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antroje ({0}) mokykloje yra: {1, 5:f} m.\r\n"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ugioVid2));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vidur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Math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.Round(((ugioVid1 + ugioVid2) / 2), 2);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UgisDidesnisUzVidurki(mokykla1, naujasKonteineris, vidur);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UgisDidesnisUzVidurki(mokykla2, naujasKonteineris, vidur);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"Konteineris studentų, kurių ūgis didesnis už vidurkį:"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//mokykla1.Rikiuoti();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mokykla1, mokPav1, "Surikiuotas konteineris:");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//mokykla2.Rikiuoti();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mokykla2, mokPav2, "Surikiuotas konteineris:");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naujasKonteineris.Rikiuoti();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"Surikiuotas konteineris:"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.Parse(textBox1.Text);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//mokykla1.Šalinti(amz);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mokykla1, mokPav1, "Pašalinti moksleiviai, kurių amžius didesnis už nurodytą:");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//mokykla2.Šalinti(amz);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//Spausdinti(rez, mokykla2, mokPav2, "Pašalinti moksleiviai, kurių amžius didesnis už nurodytą:");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naujasKonteineris.Šalinti(amz);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"Pašalinti moksleiviai, kurių amžius didesnis už nurodytą:"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Spaudina tekstą iš duomenų failo į programos langą.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Užėjus ant teksto lauko, jį išvalo.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Baigia programos veikimą.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Close();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Formuoja naują konteinerį iš krepšininkų, kurių ūgis didesnis už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kont1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Pirmas 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kont2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Antras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naujas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Trečias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Pr="00990243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private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void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UgisDidesnisUzVidurki(</w:t>
      </w:r>
      <w:r w:rsidRPr="00990243">
        <w:rPr>
          <w:rFonts w:ascii="Consolas" w:hAnsi="Consolas" w:cs="Consolas"/>
          <w:color w:val="2B91AF"/>
          <w:w w:val="90"/>
          <w:sz w:val="19"/>
          <w:szCs w:val="19"/>
          <w:lang w:eastAsia="lt-LT"/>
        </w:rPr>
        <w:t>Krepsininkai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kont, </w:t>
      </w:r>
      <w:r w:rsidRPr="00990243">
        <w:rPr>
          <w:rFonts w:ascii="Consolas" w:hAnsi="Consolas" w:cs="Consolas"/>
          <w:color w:val="2B91AF"/>
          <w:w w:val="90"/>
          <w:sz w:val="19"/>
          <w:szCs w:val="19"/>
          <w:lang w:eastAsia="lt-LT"/>
        </w:rPr>
        <w:t>Krepsininkai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naujas, </w:t>
      </w:r>
      <w:r w:rsidRPr="00990243">
        <w:rPr>
          <w:rFonts w:ascii="Consolas" w:hAnsi="Consolas" w:cs="Consolas"/>
          <w:color w:val="0000FF"/>
          <w:w w:val="90"/>
          <w:sz w:val="19"/>
          <w:szCs w:val="19"/>
          <w:lang w:eastAsia="lt-LT"/>
        </w:rPr>
        <w:t>double</w:t>
      </w:r>
      <w:r w:rsidRPr="00990243">
        <w:rPr>
          <w:rFonts w:ascii="Consolas" w:hAnsi="Consolas" w:cs="Consolas"/>
          <w:color w:val="000000"/>
          <w:w w:val="90"/>
          <w:sz w:val="19"/>
          <w:szCs w:val="19"/>
          <w:lang w:eastAsia="lt-LT"/>
        </w:rPr>
        <w:t xml:space="preserve"> ugis)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(kont.ImtiKrepsininka(i).Ūgis &gt; ugis)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naujas.DetiStudenta(kont.ImtiKrepsininka(i));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amžiaus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Amžiaus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AmziausVidurkis(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kont.ImtiKrepsininka(i).Amžius;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kont.Kiek;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ūgio vidurkį.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Ūgio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ŪgioVidurkis(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kont.ImtiKrepsininka(i).Ūgis;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kont.Kiek;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Nuskaito duomenų failus.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Skaityti(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(fr,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Encoding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.GetEncoding(1257)))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line = reader.ReadLine();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pav = line;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((line = reader.ReadLine())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pavVrd = parts[0];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.Parse(parts[1]);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.Parse(parts[2]);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(pavVrd, amz, ug);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konteineris.DetiStudenta(krep);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duomenis į failą lentele.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virsus =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Nr. Pavardė ir vardas     Amžius    Ūgis 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(kont.Kiek &gt; 0)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fr.WriteLine(antraste);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fr.WriteLine(pav);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fr.WriteLine(virsus);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kont.Kiek; i++)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kont.ImtiKrepsininka(i);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 + 1, krep);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tekstą į failą.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rez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x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SpausdintiTeksta(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.Open(rez,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fw.WriteLine(x);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0C6F49" w:rsidRDefault="000C6F49" w:rsidP="000C6F4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51A27" w:rsidRDefault="00951A27">
      <w:pPr>
        <w:ind w:firstLine="0"/>
        <w:jc w:val="left"/>
      </w:pPr>
      <w:r>
        <w:br w:type="page"/>
      </w:r>
    </w:p>
    <w:p w:rsidR="00E03A86" w:rsidRDefault="00E03A86" w:rsidP="00951A27">
      <w:pPr>
        <w:ind w:firstLine="0"/>
        <w:jc w:val="left"/>
      </w:pPr>
    </w:p>
    <w:p w:rsidR="004C3D88" w:rsidRDefault="004C3D88" w:rsidP="00C25271">
      <w:pPr>
        <w:pStyle w:val="Antrat2"/>
      </w:pPr>
      <w:bookmarkStart w:id="7" w:name="_Toc478646316"/>
      <w:r w:rsidRPr="00844988">
        <w:t>Pradiniai duomenys ir rezultatai</w:t>
      </w:r>
      <w:bookmarkEnd w:id="7"/>
    </w:p>
    <w:p w:rsidR="005E6A9A" w:rsidRDefault="005E6A9A" w:rsidP="000C6F49">
      <w:pPr>
        <w:ind w:left="142" w:firstLine="425"/>
      </w:pPr>
    </w:p>
    <w:p w:rsidR="005E6A9A" w:rsidRDefault="005E6A9A" w:rsidP="00951A27">
      <w:pPr>
        <w:ind w:firstLine="0"/>
      </w:pPr>
      <w:r>
        <w:t xml:space="preserve">Pradiniai duomenys </w:t>
      </w:r>
      <w:r w:rsidR="00612387">
        <w:t>n</w:t>
      </w:r>
      <w:r>
        <w:t>r. 1:</w:t>
      </w:r>
    </w:p>
    <w:p w:rsidR="00C634C1" w:rsidRDefault="005E6A9A" w:rsidP="005039FD">
      <w:pPr>
        <w:ind w:firstLine="0"/>
      </w:pPr>
      <w:r>
        <w:rPr>
          <w:noProof/>
          <w:lang w:eastAsia="lt-LT"/>
        </w:rPr>
        <w:drawing>
          <wp:inline distT="0" distB="0" distL="0" distR="0" wp14:anchorId="3444F717" wp14:editId="169B33EE">
            <wp:extent cx="2978541" cy="1916264"/>
            <wp:effectExtent l="0" t="0" r="0" b="8255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774" cy="19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A9A">
        <w:rPr>
          <w:noProof/>
          <w:lang w:eastAsia="lt-LT"/>
        </w:rPr>
        <w:t xml:space="preserve"> </w:t>
      </w:r>
      <w:r>
        <w:rPr>
          <w:noProof/>
          <w:lang w:eastAsia="lt-LT"/>
        </w:rPr>
        <w:drawing>
          <wp:inline distT="0" distB="0" distL="0" distR="0" wp14:anchorId="7850A271" wp14:editId="1DE835F7">
            <wp:extent cx="2985819" cy="1918666"/>
            <wp:effectExtent l="0" t="0" r="5080" b="5715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678" cy="19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34" w:rsidRDefault="004D6534">
      <w:pPr>
        <w:ind w:firstLine="0"/>
        <w:jc w:val="left"/>
      </w:pPr>
    </w:p>
    <w:p w:rsidR="005E6A9A" w:rsidRDefault="005E6A9A" w:rsidP="005C1AE7">
      <w:pPr>
        <w:ind w:firstLine="0"/>
      </w:pPr>
      <w:r>
        <w:t>Rezultatai nr.</w:t>
      </w:r>
      <w:r w:rsidR="00612387">
        <w:t xml:space="preserve"> </w:t>
      </w:r>
      <w:r>
        <w:t>1:</w:t>
      </w:r>
    </w:p>
    <w:p w:rsidR="00C634C1" w:rsidRDefault="005E6A9A" w:rsidP="005C1AE7">
      <w:pPr>
        <w:ind w:firstLine="0"/>
      </w:pPr>
      <w:r>
        <w:rPr>
          <w:noProof/>
          <w:lang w:eastAsia="lt-LT"/>
        </w:rPr>
        <w:drawing>
          <wp:inline distT="0" distB="0" distL="0" distR="0" wp14:anchorId="1DEBABA4" wp14:editId="5F56E110">
            <wp:extent cx="6058390" cy="5359179"/>
            <wp:effectExtent l="0" t="0" r="0" b="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896" cy="54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87" w:rsidRDefault="005E6A9A" w:rsidP="00951A27">
      <w:pPr>
        <w:ind w:firstLine="0"/>
      </w:pPr>
      <w:r>
        <w:rPr>
          <w:noProof/>
          <w:lang w:eastAsia="lt-LT"/>
        </w:rPr>
        <w:lastRenderedPageBreak/>
        <w:drawing>
          <wp:inline distT="0" distB="0" distL="0" distR="0" wp14:anchorId="0ABF537E" wp14:editId="60D5D3CC">
            <wp:extent cx="5764696" cy="5557258"/>
            <wp:effectExtent l="0" t="0" r="7620" b="571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704" cy="56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27" w:rsidRDefault="00951A27" w:rsidP="00951A27">
      <w:pPr>
        <w:ind w:firstLine="0"/>
      </w:pPr>
    </w:p>
    <w:p w:rsidR="005E6A9A" w:rsidRDefault="005E6A9A" w:rsidP="00951A27">
      <w:pPr>
        <w:ind w:firstLine="0"/>
      </w:pPr>
      <w:r>
        <w:t>Pradinia</w:t>
      </w:r>
      <w:r w:rsidR="00612387">
        <w:t>i</w:t>
      </w:r>
      <w:r>
        <w:t xml:space="preserve"> duomenys nr.</w:t>
      </w:r>
      <w:r w:rsidR="00612387">
        <w:t xml:space="preserve"> </w:t>
      </w:r>
      <w:r>
        <w:t>2:</w:t>
      </w:r>
    </w:p>
    <w:p w:rsidR="00951A27" w:rsidRDefault="00303C6C" w:rsidP="0092019F">
      <w:pPr>
        <w:ind w:firstLine="0"/>
      </w:pPr>
      <w:r>
        <w:rPr>
          <w:noProof/>
          <w:lang w:eastAsia="lt-LT"/>
        </w:rPr>
        <w:drawing>
          <wp:inline distT="0" distB="0" distL="0" distR="0" wp14:anchorId="42FA12E0" wp14:editId="03BAE20B">
            <wp:extent cx="2903072" cy="1908313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965" cy="19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drawing>
          <wp:inline distT="0" distB="0" distL="0" distR="0" wp14:anchorId="7CA2E559" wp14:editId="54B8782C">
            <wp:extent cx="2909623" cy="1912620"/>
            <wp:effectExtent l="0" t="0" r="508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086" cy="19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6C" w:rsidRDefault="00951A27" w:rsidP="00951A27">
      <w:pPr>
        <w:ind w:firstLine="0"/>
        <w:jc w:val="left"/>
      </w:pPr>
      <w:r>
        <w:br w:type="page"/>
      </w:r>
    </w:p>
    <w:p w:rsidR="00612387" w:rsidRDefault="00612387" w:rsidP="00951A27">
      <w:pPr>
        <w:ind w:firstLine="0"/>
      </w:pPr>
      <w:r>
        <w:lastRenderedPageBreak/>
        <w:t>Rezultatai nr. 2:</w:t>
      </w:r>
    </w:p>
    <w:p w:rsidR="00303C6C" w:rsidRDefault="005039FD" w:rsidP="0092019F">
      <w:pPr>
        <w:ind w:firstLine="0"/>
        <w:rPr>
          <w:lang w:val="en-US"/>
        </w:rPr>
      </w:pPr>
      <w:r>
        <w:rPr>
          <w:noProof/>
          <w:lang w:eastAsia="lt-LT"/>
        </w:rPr>
        <w:drawing>
          <wp:inline distT="0" distB="0" distL="0" distR="0" wp14:anchorId="01EEC3E7" wp14:editId="4ADA042E">
            <wp:extent cx="4863054" cy="4476584"/>
            <wp:effectExtent l="0" t="0" r="0" b="63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462" cy="45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F4" w:rsidRPr="00377145" w:rsidRDefault="005039FD" w:rsidP="00377145">
      <w:pPr>
        <w:ind w:firstLine="0"/>
        <w:rPr>
          <w:lang w:val="en-US"/>
        </w:rPr>
      </w:pPr>
      <w:r>
        <w:rPr>
          <w:noProof/>
          <w:lang w:eastAsia="lt-LT"/>
        </w:rPr>
        <w:drawing>
          <wp:inline distT="0" distB="0" distL="0" distR="0" wp14:anchorId="148E9444" wp14:editId="36B2AF8F">
            <wp:extent cx="4873963" cy="4865894"/>
            <wp:effectExtent l="0" t="0" r="3175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53" cy="48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88" w:rsidRPr="0015714D" w:rsidRDefault="00A048A6" w:rsidP="002949A3">
      <w:pPr>
        <w:pStyle w:val="Antrat1"/>
      </w:pPr>
      <w:bookmarkStart w:id="8" w:name="_Toc478646317"/>
      <w:r>
        <w:lastRenderedPageBreak/>
        <w:t>Dinaminis masyvas</w:t>
      </w:r>
      <w:r w:rsidR="00844988" w:rsidRPr="0015714D">
        <w:t xml:space="preserve"> (L</w:t>
      </w:r>
      <w:r w:rsidR="00C25271">
        <w:t>2</w:t>
      </w:r>
      <w:r w:rsidR="00844988" w:rsidRPr="0015714D">
        <w:t>)</w:t>
      </w:r>
      <w:bookmarkEnd w:id="8"/>
    </w:p>
    <w:p w:rsidR="00990D35" w:rsidRDefault="00990D35" w:rsidP="00990D35">
      <w:pPr>
        <w:pStyle w:val="Antrat2"/>
      </w:pPr>
      <w:bookmarkStart w:id="9" w:name="_Toc478646318"/>
      <w:r w:rsidRPr="00844988">
        <w:t>Darb</w:t>
      </w:r>
      <w:r w:rsidRPr="00C87140">
        <w:t>o</w:t>
      </w:r>
      <w:r w:rsidRPr="00844988">
        <w:t xml:space="preserve"> užduotis</w:t>
      </w:r>
      <w:bookmarkEnd w:id="9"/>
    </w:p>
    <w:p w:rsidR="00837A49" w:rsidRPr="00837A49" w:rsidRDefault="00837A49" w:rsidP="00837A49"/>
    <w:p w:rsidR="00990D35" w:rsidRDefault="00837A49" w:rsidP="00837A49">
      <w:pPr>
        <w:ind w:firstLine="0"/>
      </w:pPr>
      <w:r>
        <w:rPr>
          <w:noProof/>
          <w:lang w:eastAsia="lt-LT"/>
        </w:rPr>
        <w:drawing>
          <wp:inline distT="0" distB="0" distL="0" distR="0" wp14:anchorId="73B30E7C" wp14:editId="08E70DB3">
            <wp:extent cx="5947576" cy="1907589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699" cy="19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990D35">
      <w:pPr>
        <w:pStyle w:val="Antrat2"/>
      </w:pPr>
      <w:bookmarkStart w:id="10" w:name="_Toc478646319"/>
      <w:r>
        <w:t>Grafinės vartotojo sąsajos schema</w:t>
      </w:r>
      <w:r w:rsidR="00A048A6">
        <w:t xml:space="preserve"> ir paveikslas</w:t>
      </w:r>
      <w:bookmarkEnd w:id="10"/>
    </w:p>
    <w:p w:rsidR="00523E48" w:rsidRDefault="00523E48" w:rsidP="00523E48"/>
    <w:p w:rsidR="00523E48" w:rsidRDefault="008630B7" w:rsidP="00523E48">
      <w:r w:rsidRPr="008630B7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B5778E" wp14:editId="50B87201">
                <wp:simplePos x="0" y="0"/>
                <wp:positionH relativeFrom="leftMargin">
                  <wp:posOffset>157480</wp:posOffset>
                </wp:positionH>
                <wp:positionV relativeFrom="paragraph">
                  <wp:posOffset>262890</wp:posOffset>
                </wp:positionV>
                <wp:extent cx="564543" cy="254441"/>
                <wp:effectExtent l="0" t="0" r="26035" b="12700"/>
                <wp:wrapNone/>
                <wp:docPr id="57" name="Teksto lauka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3" cy="25444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8630B7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778E" id="Teksto laukas 57" o:spid="_x0000_s1033" type="#_x0000_t202" style="position:absolute;left:0;text-align:left;margin-left:12.4pt;margin-top:20.7pt;width:44.45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" fillcolor="#d6e3bc [1302]" strokeweight=".5pt">
                <v:textbox>
                  <w:txbxContent>
                    <w:p w:rsidR="00EC786B" w:rsidRPr="00B00B69" w:rsidRDefault="00EC786B" w:rsidP="008630B7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Form1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3E48">
        <w:t>Schema:</w:t>
      </w:r>
    </w:p>
    <w:p w:rsidR="004B6C2E" w:rsidRDefault="008630B7" w:rsidP="0046029C">
      <w:pPr>
        <w:ind w:firstLine="0"/>
      </w:pPr>
      <w:r w:rsidRPr="008630B7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5BB7F7" wp14:editId="71AD6C20">
                <wp:simplePos x="0" y="0"/>
                <wp:positionH relativeFrom="column">
                  <wp:posOffset>-154305</wp:posOffset>
                </wp:positionH>
                <wp:positionV relativeFrom="paragraph">
                  <wp:posOffset>102235</wp:posOffset>
                </wp:positionV>
                <wp:extent cx="803082" cy="103367"/>
                <wp:effectExtent l="0" t="0" r="16510" b="30480"/>
                <wp:wrapNone/>
                <wp:docPr id="58" name="Tiesioji jungt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1033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CA02B" id="Tiesioji jungtis 5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15pt,8.05pt" to="51.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" strokecolor="black [3040]" strokeweight="1.5pt"/>
            </w:pict>
          </mc:Fallback>
        </mc:AlternateContent>
      </w:r>
      <w:r w:rsidR="00E80340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A0B658" wp14:editId="6A7FEDD0">
                <wp:simplePos x="0" y="0"/>
                <wp:positionH relativeFrom="column">
                  <wp:posOffset>347980</wp:posOffset>
                </wp:positionH>
                <wp:positionV relativeFrom="paragraph">
                  <wp:posOffset>323215</wp:posOffset>
                </wp:positionV>
                <wp:extent cx="23495" cy="461010"/>
                <wp:effectExtent l="0" t="0" r="33655" b="15240"/>
                <wp:wrapNone/>
                <wp:docPr id="40" name="Tiesioji jungt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489A6" id="Tiesioji jungtis 40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pt,25.45pt" to="29.2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" strokecolor="black [3040]" strokeweight="1.5pt"/>
            </w:pict>
          </mc:Fallback>
        </mc:AlternateContent>
      </w:r>
      <w:r w:rsidR="00E80340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D325F9" wp14:editId="67649107">
                <wp:simplePos x="0" y="0"/>
                <wp:positionH relativeFrom="column">
                  <wp:posOffset>602615</wp:posOffset>
                </wp:positionH>
                <wp:positionV relativeFrom="paragraph">
                  <wp:posOffset>3646059</wp:posOffset>
                </wp:positionV>
                <wp:extent cx="23854" cy="461176"/>
                <wp:effectExtent l="0" t="0" r="33655" b="15240"/>
                <wp:wrapNone/>
                <wp:docPr id="36" name="Tiesioji jungti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4611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C6F23" id="Tiesioji jungtis 36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287.1pt" to="49.35pt,3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" strokecolor="black [3040]" strokeweight="1.5pt"/>
            </w:pict>
          </mc:Fallback>
        </mc:AlternateContent>
      </w:r>
      <w:r w:rsidR="00E80340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1CB600" wp14:editId="207EEC87">
                <wp:simplePos x="0" y="0"/>
                <wp:positionH relativeFrom="column">
                  <wp:posOffset>3632946</wp:posOffset>
                </wp:positionH>
                <wp:positionV relativeFrom="paragraph">
                  <wp:posOffset>3615497</wp:posOffset>
                </wp:positionV>
                <wp:extent cx="23854" cy="461176"/>
                <wp:effectExtent l="0" t="0" r="33655" b="15240"/>
                <wp:wrapNone/>
                <wp:docPr id="38" name="Tiesioji jungt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4611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B5EBB" id="Tiesioji jungtis 38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05pt,284.7pt" to="287.95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" strokecolor="black [3040]" strokeweight="1.5pt"/>
            </w:pict>
          </mc:Fallback>
        </mc:AlternateContent>
      </w:r>
      <w:r w:rsidR="00E023AA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44B84E" wp14:editId="275F6A32">
                <wp:simplePos x="0" y="0"/>
                <wp:positionH relativeFrom="leftMargin">
                  <wp:posOffset>1128920</wp:posOffset>
                </wp:positionH>
                <wp:positionV relativeFrom="paragraph">
                  <wp:posOffset>783397</wp:posOffset>
                </wp:positionV>
                <wp:extent cx="922351" cy="246380"/>
                <wp:effectExtent l="0" t="0" r="11430" b="20320"/>
                <wp:wrapNone/>
                <wp:docPr id="39" name="Teksto lauk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1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371CB7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B84E" id="Teksto laukas 39" o:spid="_x0000_s1034" type="#_x0000_t202" style="position:absolute;left:0;text-align:left;margin-left:88.9pt;margin-top:61.7pt;width:72.65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" fillcolor="#d6e3bc [1302]" strokeweight=".5pt">
                <v:textbox>
                  <w:txbxContent>
                    <w:p w:rsidR="00EC786B" w:rsidRPr="00EB089D" w:rsidRDefault="00EC786B" w:rsidP="00371CB7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menuStrip1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1CB7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1F44BE" wp14:editId="5D9CF0FB">
                <wp:simplePos x="0" y="0"/>
                <wp:positionH relativeFrom="leftMargin">
                  <wp:posOffset>3783717</wp:posOffset>
                </wp:positionH>
                <wp:positionV relativeFrom="paragraph">
                  <wp:posOffset>1761545</wp:posOffset>
                </wp:positionV>
                <wp:extent cx="922352" cy="254442"/>
                <wp:effectExtent l="0" t="0" r="11430" b="12700"/>
                <wp:wrapNone/>
                <wp:docPr id="33" name="Teksto lauk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375D63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F44BE" id="Teksto laukas 33" o:spid="_x0000_s1035" type="#_x0000_t202" style="position:absolute;left:0;text-align:left;margin-left:297.95pt;margin-top:138.7pt;width:72.65pt;height:20.0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" fillcolor="#d6e3bc [1302]" strokeweight=".5pt">
                <v:textbox>
                  <w:txbxContent>
                    <w:p w:rsidR="00EC786B" w:rsidRPr="00B00B69" w:rsidRDefault="00EC786B" w:rsidP="00375D63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1E0">
        <w:rPr>
          <w:noProof/>
          <w:lang w:eastAsia="lt-LT"/>
        </w:rPr>
        <w:drawing>
          <wp:inline distT="0" distB="0" distL="0" distR="0" wp14:anchorId="424C68C1" wp14:editId="085B90A7">
            <wp:extent cx="5971706" cy="3904090"/>
            <wp:effectExtent l="0" t="0" r="0" b="127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669" cy="39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48" w:rsidRDefault="00523E48" w:rsidP="000541E0">
      <w:pPr>
        <w:ind w:firstLine="0"/>
      </w:pPr>
    </w:p>
    <w:p w:rsidR="000541E0" w:rsidRDefault="00E80340" w:rsidP="00523E48"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4EE628" wp14:editId="61E0336B">
                <wp:simplePos x="0" y="0"/>
                <wp:positionH relativeFrom="leftMargin">
                  <wp:posOffset>1231707</wp:posOffset>
                </wp:positionH>
                <wp:positionV relativeFrom="paragraph">
                  <wp:posOffset>42628</wp:posOffset>
                </wp:positionV>
                <wp:extent cx="747423" cy="246380"/>
                <wp:effectExtent l="0" t="0" r="14605" b="20320"/>
                <wp:wrapNone/>
                <wp:docPr id="35" name="Teksto lauk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375D63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E628" id="Teksto laukas 35" o:spid="_x0000_s1036" type="#_x0000_t202" style="position:absolute;left:0;text-align:left;margin-left:97pt;margin-top:3.35pt;width:58.85pt;height:19.4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" fillcolor="#d6e3bc [1302]" strokeweight=".5pt">
                <v:textbox>
                  <w:txbxContent>
                    <w:p w:rsidR="00EC786B" w:rsidRPr="00EB089D" w:rsidRDefault="00EC786B" w:rsidP="00375D63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5D63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C15A79" wp14:editId="7DB8BD01">
                <wp:simplePos x="0" y="0"/>
                <wp:positionH relativeFrom="leftMargin">
                  <wp:posOffset>4151796</wp:posOffset>
                </wp:positionH>
                <wp:positionV relativeFrom="paragraph">
                  <wp:posOffset>12314</wp:posOffset>
                </wp:positionV>
                <wp:extent cx="747423" cy="246380"/>
                <wp:effectExtent l="0" t="0" r="14605" b="20320"/>
                <wp:wrapNone/>
                <wp:docPr id="37" name="Teksto lauk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375D63" w:rsidRDefault="00EC786B" w:rsidP="00375D63">
                            <w:pPr>
                              <w:ind w:right="22"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15A79" id="Teksto laukas 37" o:spid="_x0000_s1037" type="#_x0000_t202" style="position:absolute;left:0;text-align:left;margin-left:326.9pt;margin-top:.95pt;width:58.85pt;height:19.4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" fillcolor="#d6e3bc [1302]" strokeweight=".5pt">
                <v:textbox>
                  <w:txbxContent>
                    <w:p w:rsidR="00EC786B" w:rsidRPr="00375D63" w:rsidRDefault="00EC786B" w:rsidP="00375D63">
                      <w:pPr>
                        <w:ind w:right="22"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label1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41E0" w:rsidRDefault="000541E0" w:rsidP="00523E48"/>
    <w:p w:rsidR="000541E0" w:rsidRDefault="000541E0" w:rsidP="00523E48"/>
    <w:p w:rsidR="000541E0" w:rsidRDefault="00AD78A0" w:rsidP="00AD78A0">
      <w:pPr>
        <w:ind w:firstLine="709"/>
      </w:pPr>
      <w:r>
        <w:t>Meniu</w:t>
      </w:r>
      <w:r w:rsidR="00704B4F">
        <w:t xml:space="preserve"> punktai</w:t>
      </w:r>
      <w:r>
        <w:t>: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D794B" w:rsidTr="008D794B">
        <w:tc>
          <w:tcPr>
            <w:tcW w:w="3303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Failas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Skaičiavimas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8D794B" w:rsidRDefault="008D794B" w:rsidP="008D794B">
            <w:pPr>
              <w:ind w:firstLine="0"/>
            </w:pPr>
            <w:r>
              <w:t>Pagalba</w:t>
            </w:r>
          </w:p>
        </w:tc>
      </w:tr>
      <w:tr w:rsidR="008D794B" w:rsidTr="008D794B">
        <w:tc>
          <w:tcPr>
            <w:tcW w:w="3303" w:type="dxa"/>
          </w:tcPr>
          <w:p w:rsidR="008D794B" w:rsidRDefault="00AD78A0" w:rsidP="008D794B">
            <w:pPr>
              <w:ind w:firstLine="0"/>
            </w:pPr>
            <w:r>
              <w:t>Įvesti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Skaičiuoti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Nurodymai vartotojui</w:t>
            </w:r>
          </w:p>
        </w:tc>
      </w:tr>
      <w:tr w:rsidR="008D794B" w:rsidTr="004044F5">
        <w:tc>
          <w:tcPr>
            <w:tcW w:w="3303" w:type="dxa"/>
            <w:tcBorders>
              <w:bottom w:val="single" w:sz="4" w:space="0" w:color="auto"/>
            </w:tcBorders>
          </w:tcPr>
          <w:p w:rsidR="008D794B" w:rsidRDefault="00AD78A0" w:rsidP="008D794B">
            <w:pPr>
              <w:ind w:firstLine="0"/>
            </w:pPr>
            <w:r>
              <w:t>Baigti</w:t>
            </w:r>
          </w:p>
        </w:tc>
        <w:tc>
          <w:tcPr>
            <w:tcW w:w="3304" w:type="dxa"/>
          </w:tcPr>
          <w:p w:rsidR="008D794B" w:rsidRDefault="00AD78A0" w:rsidP="008D794B">
            <w:pPr>
              <w:ind w:firstLine="0"/>
            </w:pPr>
            <w:r>
              <w:t>Spausdinti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8D794B" w:rsidRDefault="00AD78A0" w:rsidP="008D794B">
            <w:pPr>
              <w:ind w:firstLine="0"/>
            </w:pPr>
            <w:r>
              <w:t>Naudojimo sąlygos</w:t>
            </w:r>
          </w:p>
        </w:tc>
      </w:tr>
      <w:tr w:rsidR="004044F5" w:rsidTr="004044F5">
        <w:tc>
          <w:tcPr>
            <w:tcW w:w="3303" w:type="dxa"/>
            <w:vMerge w:val="restart"/>
            <w:tcBorders>
              <w:left w:val="nil"/>
              <w:bottom w:val="nil"/>
            </w:tcBorders>
          </w:tcPr>
          <w:p w:rsidR="004044F5" w:rsidRDefault="004044F5" w:rsidP="008D794B">
            <w:pPr>
              <w:ind w:firstLine="0"/>
            </w:pPr>
          </w:p>
        </w:tc>
        <w:tc>
          <w:tcPr>
            <w:tcW w:w="3304" w:type="dxa"/>
          </w:tcPr>
          <w:p w:rsidR="004044F5" w:rsidRDefault="004044F5" w:rsidP="008D794B">
            <w:pPr>
              <w:ind w:firstLine="0"/>
            </w:pPr>
            <w:r>
              <w:t>Nauji žaidėjai</w:t>
            </w:r>
          </w:p>
        </w:tc>
        <w:tc>
          <w:tcPr>
            <w:tcW w:w="3304" w:type="dxa"/>
            <w:tcBorders>
              <w:bottom w:val="nil"/>
              <w:right w:val="nil"/>
            </w:tcBorders>
          </w:tcPr>
          <w:p w:rsidR="004044F5" w:rsidRDefault="004044F5" w:rsidP="008D794B">
            <w:pPr>
              <w:ind w:firstLine="0"/>
            </w:pPr>
          </w:p>
        </w:tc>
      </w:tr>
      <w:tr w:rsidR="004044F5" w:rsidTr="004044F5">
        <w:tc>
          <w:tcPr>
            <w:tcW w:w="3303" w:type="dxa"/>
            <w:vMerge/>
            <w:tcBorders>
              <w:left w:val="nil"/>
              <w:bottom w:val="nil"/>
            </w:tcBorders>
          </w:tcPr>
          <w:p w:rsidR="004044F5" w:rsidRDefault="004044F5" w:rsidP="008D794B">
            <w:pPr>
              <w:ind w:firstLine="0"/>
            </w:pPr>
          </w:p>
        </w:tc>
        <w:tc>
          <w:tcPr>
            <w:tcW w:w="3304" w:type="dxa"/>
          </w:tcPr>
          <w:p w:rsidR="004044F5" w:rsidRDefault="004044F5" w:rsidP="008D794B">
            <w:pPr>
              <w:ind w:firstLine="0"/>
            </w:pPr>
            <w:r>
              <w:t>Išsaugoti</w:t>
            </w:r>
          </w:p>
        </w:tc>
        <w:tc>
          <w:tcPr>
            <w:tcW w:w="3304" w:type="dxa"/>
            <w:tcBorders>
              <w:top w:val="nil"/>
              <w:bottom w:val="nil"/>
              <w:right w:val="nil"/>
            </w:tcBorders>
          </w:tcPr>
          <w:p w:rsidR="004044F5" w:rsidRDefault="004044F5" w:rsidP="008D794B">
            <w:pPr>
              <w:ind w:firstLine="0"/>
            </w:pPr>
          </w:p>
        </w:tc>
      </w:tr>
    </w:tbl>
    <w:p w:rsidR="008D794B" w:rsidRDefault="008D794B" w:rsidP="008D794B">
      <w:pPr>
        <w:ind w:firstLine="0"/>
      </w:pPr>
    </w:p>
    <w:p w:rsidR="000541E0" w:rsidRDefault="000541E0" w:rsidP="00523E48"/>
    <w:p w:rsidR="000541E0" w:rsidRDefault="000541E0" w:rsidP="00E85F52">
      <w:pPr>
        <w:ind w:firstLine="0"/>
      </w:pPr>
    </w:p>
    <w:p w:rsidR="00E85F52" w:rsidRDefault="00E85F52" w:rsidP="00E85F52">
      <w:pPr>
        <w:ind w:firstLine="0"/>
      </w:pPr>
    </w:p>
    <w:p w:rsidR="00523E48" w:rsidRDefault="00523E48" w:rsidP="00523E48">
      <w:r>
        <w:t>Paveikslas:</w:t>
      </w:r>
    </w:p>
    <w:p w:rsidR="000541E0" w:rsidRDefault="000541E0" w:rsidP="000541E0">
      <w:pPr>
        <w:ind w:firstLine="0"/>
      </w:pPr>
      <w:r>
        <w:rPr>
          <w:noProof/>
          <w:lang w:eastAsia="lt-LT"/>
        </w:rPr>
        <w:drawing>
          <wp:inline distT="0" distB="0" distL="0" distR="0" wp14:anchorId="4CC3A47D" wp14:editId="13159BB2">
            <wp:extent cx="6289482" cy="4289349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885" cy="43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40" w:rsidRDefault="00E80340" w:rsidP="000541E0">
      <w:pPr>
        <w:ind w:firstLine="0"/>
      </w:pPr>
      <w:r>
        <w:rPr>
          <w:noProof/>
          <w:lang w:eastAsia="lt-LT"/>
        </w:rPr>
        <w:drawing>
          <wp:inline distT="0" distB="0" distL="0" distR="0" wp14:anchorId="6B595BCB" wp14:editId="67AEA654">
            <wp:extent cx="6299835" cy="4296410"/>
            <wp:effectExtent l="0" t="0" r="5715" b="8890"/>
            <wp:docPr id="50" name="Paveikslėlis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E80340" w:rsidP="009501ED">
      <w:pPr>
        <w:ind w:firstLine="0"/>
      </w:pPr>
      <w:r>
        <w:rPr>
          <w:noProof/>
          <w:lang w:eastAsia="lt-LT"/>
        </w:rPr>
        <w:lastRenderedPageBreak/>
        <w:drawing>
          <wp:inline distT="0" distB="0" distL="0" distR="0" wp14:anchorId="6AF04518" wp14:editId="7974DB9F">
            <wp:extent cx="6299835" cy="4296410"/>
            <wp:effectExtent l="0" t="0" r="5715" b="8890"/>
            <wp:docPr id="51" name="Paveikslėlis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6D" w:rsidRDefault="00732C6D" w:rsidP="009501ED">
      <w:pPr>
        <w:ind w:firstLine="0"/>
      </w:pPr>
    </w:p>
    <w:p w:rsidR="00990D35" w:rsidRDefault="00990D35" w:rsidP="00990D35">
      <w:pPr>
        <w:pStyle w:val="Antrat2"/>
      </w:pPr>
      <w:bookmarkStart w:id="11" w:name="_Toc478646320"/>
      <w:r>
        <w:t>Sąsajoje panaudotų komponentų keičiamos savybės</w:t>
      </w:r>
      <w:bookmarkEnd w:id="11"/>
    </w:p>
    <w:p w:rsidR="00990D35" w:rsidRDefault="00990D35" w:rsidP="006614E1">
      <w:pPr>
        <w:ind w:firstLine="0"/>
      </w:pPr>
    </w:p>
    <w:tbl>
      <w:tblPr>
        <w:tblW w:w="8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3823"/>
        <w:gridCol w:w="2126"/>
        <w:gridCol w:w="2939"/>
      </w:tblGrid>
      <w:tr w:rsidR="00990D35" w:rsidRPr="00F56923" w:rsidTr="00F11FA4">
        <w:trPr>
          <w:jc w:val="center"/>
        </w:trPr>
        <w:tc>
          <w:tcPr>
            <w:tcW w:w="3823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Komponentas</w:t>
            </w:r>
          </w:p>
        </w:tc>
        <w:tc>
          <w:tcPr>
            <w:tcW w:w="2126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Savybė</w:t>
            </w:r>
          </w:p>
        </w:tc>
        <w:tc>
          <w:tcPr>
            <w:tcW w:w="2939" w:type="dxa"/>
          </w:tcPr>
          <w:p w:rsidR="00990D35" w:rsidRPr="00060F88" w:rsidRDefault="00990D35" w:rsidP="006614E1">
            <w:pPr>
              <w:pStyle w:val="Lentelsantrat"/>
              <w:rPr>
                <w:szCs w:val="22"/>
              </w:rPr>
            </w:pPr>
            <w:r w:rsidRPr="00060F88">
              <w:rPr>
                <w:szCs w:val="22"/>
              </w:rPr>
              <w:t>Reikšmė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Form1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Krepšininkai</w:t>
            </w:r>
          </w:p>
        </w:tc>
        <w:tc>
          <w:tcPr>
            <w:tcW w:w="2939" w:type="dxa"/>
          </w:tcPr>
          <w:p w:rsidR="002E52EF" w:rsidRPr="00060F88" w:rsidRDefault="00B24A0A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Programos langas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richTextBox1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RichTextBox)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Courier New, Regular, 11;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939" w:type="dxa"/>
          </w:tcPr>
          <w:p w:rsidR="002E52EF" w:rsidRPr="00060F88" w:rsidRDefault="00B24A0A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Atvaizduoti pradinių duomenų ir skaičiavimų turiniui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textBox1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TextBox)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B73755" w:rsidRPr="00060F88">
              <w:rPr>
                <w:rFonts w:cs="Times New Roman"/>
                <w:szCs w:val="22"/>
              </w:rPr>
              <w:t>Įveskite norimą amžių</w:t>
            </w:r>
          </w:p>
          <w:p w:rsidR="002E52EF" w:rsidRPr="00060F88" w:rsidRDefault="008458FC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Times New Roman, Bold, 12</w:t>
            </w:r>
            <w:r w:rsidR="002E52EF" w:rsidRPr="00060F88">
              <w:rPr>
                <w:rFonts w:cs="Times New Roman"/>
                <w:szCs w:val="22"/>
              </w:rPr>
              <w:t>;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</w:tc>
        <w:tc>
          <w:tcPr>
            <w:tcW w:w="2939" w:type="dxa"/>
          </w:tcPr>
          <w:p w:rsidR="002E52EF" w:rsidRPr="00060F88" w:rsidRDefault="00981A5C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Norimo amžiaus įvedimui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label1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Label)</w:t>
            </w:r>
          </w:p>
        </w:tc>
        <w:tc>
          <w:tcPr>
            <w:tcW w:w="2126" w:type="dxa"/>
          </w:tcPr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8458FC" w:rsidRPr="00060F88">
              <w:rPr>
                <w:rFonts w:cs="Times New Roman"/>
                <w:szCs w:val="22"/>
              </w:rPr>
              <w:t>Pranešimas</w:t>
            </w:r>
          </w:p>
          <w:p w:rsidR="008458FC" w:rsidRPr="00060F88" w:rsidRDefault="008458FC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Courier New, Bold, 11;</w:t>
            </w:r>
          </w:p>
          <w:p w:rsidR="002E52EF" w:rsidRPr="00060F88" w:rsidRDefault="008458FC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Script: Baltic;</w:t>
            </w:r>
          </w:p>
          <w:p w:rsidR="0036692B" w:rsidRPr="00060F88" w:rsidRDefault="0036692B" w:rsidP="008458FC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ForeColor: Highlight</w:t>
            </w:r>
          </w:p>
        </w:tc>
        <w:tc>
          <w:tcPr>
            <w:tcW w:w="2939" w:type="dxa"/>
          </w:tcPr>
          <w:p w:rsidR="002E52EF" w:rsidRPr="00060F88" w:rsidRDefault="00D73D90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Spausdina pranešimus apie programos veikimą.</w:t>
            </w:r>
          </w:p>
        </w:tc>
      </w:tr>
      <w:tr w:rsidR="002E52EF" w:rsidRPr="00F56923" w:rsidTr="00F11FA4">
        <w:trPr>
          <w:jc w:val="center"/>
        </w:trPr>
        <w:tc>
          <w:tcPr>
            <w:tcW w:w="3823" w:type="dxa"/>
          </w:tcPr>
          <w:p w:rsidR="00F11FA4" w:rsidRPr="00060F88" w:rsidRDefault="00F11FA4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menuStrip1</w:t>
            </w:r>
          </w:p>
          <w:p w:rsidR="002E52EF" w:rsidRPr="00060F88" w:rsidRDefault="002E52EF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MenuStrip)</w:t>
            </w:r>
          </w:p>
        </w:tc>
        <w:tc>
          <w:tcPr>
            <w:tcW w:w="2126" w:type="dxa"/>
          </w:tcPr>
          <w:p w:rsidR="002E52EF" w:rsidRPr="00060F88" w:rsidRDefault="00BC2F33" w:rsidP="00553E63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Font: </w:t>
            </w:r>
            <w:r w:rsidR="00553E63" w:rsidRPr="00060F88">
              <w:rPr>
                <w:rFonts w:cs="Times New Roman"/>
                <w:szCs w:val="22"/>
              </w:rPr>
              <w:t>Standartiniai nustatymai</w:t>
            </w:r>
          </w:p>
        </w:tc>
        <w:tc>
          <w:tcPr>
            <w:tcW w:w="2939" w:type="dxa"/>
          </w:tcPr>
          <w:p w:rsidR="002E52EF" w:rsidRPr="00060F88" w:rsidRDefault="00765F70" w:rsidP="002E52EF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Naudojamas meniu punktų, kurie bus naudojami programos veikimo metu, išdėstymui.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failasToolStripMenuItem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Failas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Meniu punktas, </w:t>
            </w:r>
            <w:r w:rsidR="00D25154" w:rsidRPr="00060F88">
              <w:rPr>
                <w:rFonts w:cs="Times New Roman"/>
                <w:szCs w:val="22"/>
              </w:rPr>
              <w:t>kuriame yra mygtukai duomenų nuskaitymui ir programos darbo baigimui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ivestiToolStripMenuItem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nuskaityti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 xml:space="preserve">Text: </w:t>
            </w:r>
            <w:r w:rsidR="00750D9B">
              <w:rPr>
                <w:rFonts w:cs="Times New Roman"/>
                <w:szCs w:val="22"/>
              </w:rPr>
              <w:t>Įvesti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duomenims iš failo nuskaityti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lastRenderedPageBreak/>
              <w:t>baigtiToolStripMenuItem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baigti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Baigti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2E4FD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baigiantis darbą su programa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skaičiavimasToolStripMenuItem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b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Skaičiavimas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5B6AD8" w:rsidP="002E4FD7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</w:t>
            </w:r>
            <w:r w:rsidR="002E4FD7" w:rsidRPr="00060F88">
              <w:rPr>
                <w:rFonts w:cs="Times New Roman"/>
                <w:szCs w:val="22"/>
              </w:rPr>
              <w:t>, kuriame yra mygtukai skaičiavimams, spausdinimui, naujų žaidėjų pridėjimui ir saugojimui .csv failą atlikti.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skaiciuotiToolStripMenuItem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skaiciuoti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Skaičiuoti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2E4FD7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skaičiavimams atlikti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spausdintiToolStripMenuItem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print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Spausdinti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D7382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 gautiems rezultatams atspau</w:t>
            </w:r>
            <w:r w:rsidR="00C86607">
              <w:rPr>
                <w:rFonts w:cs="Times New Roman"/>
                <w:szCs w:val="22"/>
              </w:rPr>
              <w:t>s</w:t>
            </w:r>
            <w:r w:rsidRPr="00060F88">
              <w:rPr>
                <w:rFonts w:cs="Times New Roman"/>
                <w:szCs w:val="22"/>
              </w:rPr>
              <w:t>dinti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naujiZaidejaiToolStripMenuItem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pridėtiNaujų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Nauji žaidėjai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D7382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pridedantis naujus žaidėjus iš failo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issaugotiToolStripMenuItem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Name: išsaugoti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Išsaugoti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FA46D2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leidžiantis išsaugoti rezultatus į .csv failą.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pagalbaToolStripMenuItem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Pagalba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turintis mygtukus, kurie atvaizduoja nurodymus vartotojui ir naudojimo sąlygas.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nurodymaiVartotojuiToolStripMenuItem 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Nurodymai vartotojui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nurodymus vartotojui.</w:t>
            </w:r>
          </w:p>
        </w:tc>
      </w:tr>
      <w:tr w:rsidR="00B24A0A" w:rsidRPr="00F56923" w:rsidTr="00F11FA4">
        <w:trPr>
          <w:jc w:val="center"/>
        </w:trPr>
        <w:tc>
          <w:tcPr>
            <w:tcW w:w="3823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naudojimoSalygosToolStripMenuItem (tipas ToolStripMenu)</w:t>
            </w:r>
          </w:p>
        </w:tc>
        <w:tc>
          <w:tcPr>
            <w:tcW w:w="2126" w:type="dxa"/>
          </w:tcPr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Text: Naudojimo sąlygos</w:t>
            </w:r>
          </w:p>
          <w:p w:rsidR="00B24A0A" w:rsidRPr="00060F88" w:rsidRDefault="00B24A0A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Font: Standartiniai nustatymai</w:t>
            </w:r>
          </w:p>
        </w:tc>
        <w:tc>
          <w:tcPr>
            <w:tcW w:w="2939" w:type="dxa"/>
          </w:tcPr>
          <w:p w:rsidR="00B24A0A" w:rsidRPr="00060F88" w:rsidRDefault="00935D7E" w:rsidP="00B24A0A">
            <w:pPr>
              <w:pStyle w:val="Lentelscels"/>
              <w:rPr>
                <w:rFonts w:cs="Times New Roman"/>
                <w:szCs w:val="22"/>
              </w:rPr>
            </w:pPr>
            <w:r w:rsidRPr="00060F88">
              <w:rPr>
                <w:rFonts w:cs="Times New Roman"/>
                <w:szCs w:val="22"/>
              </w:rPr>
              <w:t>Meniu punktas, spausdinantis naudojimo sąlygas.</w:t>
            </w:r>
          </w:p>
        </w:tc>
      </w:tr>
    </w:tbl>
    <w:p w:rsidR="00AE71E2" w:rsidRPr="00AE71E2" w:rsidRDefault="00AE71E2" w:rsidP="00EB3A00">
      <w:pPr>
        <w:ind w:firstLine="0"/>
      </w:pPr>
    </w:p>
    <w:p w:rsidR="00990D35" w:rsidRDefault="00990D35" w:rsidP="00990D35">
      <w:pPr>
        <w:pStyle w:val="Antrat2"/>
      </w:pPr>
      <w:bookmarkStart w:id="12" w:name="_Toc478646321"/>
      <w:r>
        <w:t>Programos vartotojo vadovas</w:t>
      </w:r>
      <w:bookmarkEnd w:id="12"/>
    </w:p>
    <w:p w:rsidR="00990D35" w:rsidRDefault="00990D35" w:rsidP="00990D35"/>
    <w:p w:rsidR="00981A5C" w:rsidRPr="00060F88" w:rsidRDefault="00981A5C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Atsidarę programą, spauskite Failas - &gt; Įvesti. Pasirinkite failus, iš kurių norite nuskaityti duomenis.</w:t>
      </w:r>
    </w:p>
    <w:p w:rsidR="00981A5C" w:rsidRPr="00060F88" w:rsidRDefault="00981A5C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Į teksto lauką (pavadinimu „Įveskite norimą amžių“) įveskite amžių, už kurį vyresnius krepšininkus norite pašalinti.</w:t>
      </w:r>
    </w:p>
    <w:p w:rsidR="00981A5C" w:rsidRPr="00060F88" w:rsidRDefault="00981A5C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</w:t>
      </w:r>
      <w:r w:rsidR="00501F32" w:rsidRPr="00060F88">
        <w:rPr>
          <w:sz w:val="24"/>
        </w:rPr>
        <w:t>kite Skaičiavimas -&gt; Skaičiuoti.</w:t>
      </w:r>
      <w:r w:rsidR="00CB1024" w:rsidRPr="00060F88">
        <w:rPr>
          <w:sz w:val="24"/>
        </w:rPr>
        <w:t xml:space="preserve"> Bus atlikti skaičiavimai su pradiniais duomenimis.</w:t>
      </w:r>
    </w:p>
    <w:p w:rsidR="00501F32" w:rsidRPr="00060F88" w:rsidRDefault="00501F32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Spauskite Skaičiavimas -&gt; Spausdinti.</w:t>
      </w:r>
      <w:r w:rsidR="00060F88" w:rsidRPr="00060F88">
        <w:rPr>
          <w:sz w:val="24"/>
        </w:rPr>
        <w:t xml:space="preserve"> Ekrane bus atvaizduoti </w:t>
      </w:r>
      <w:r w:rsidR="00060F88">
        <w:rPr>
          <w:sz w:val="24"/>
        </w:rPr>
        <w:t>skaičiavimų rezultatai.</w:t>
      </w:r>
    </w:p>
    <w:p w:rsidR="00501F32" w:rsidRPr="00060F88" w:rsidRDefault="00501F32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Spauskite Skaičiavimas -&gt; Nauji žaidėjai.</w:t>
      </w:r>
      <w:r w:rsidR="00D25120">
        <w:rPr>
          <w:sz w:val="24"/>
        </w:rPr>
        <w:t xml:space="preserve"> Prie gautų duomenų bus pridėti nauji žaidėjai, išlaikant rikiavimo tvarką. Ekrane nesimatys jokių pakitimų.</w:t>
      </w:r>
    </w:p>
    <w:p w:rsidR="00501F32" w:rsidRPr="00060F88" w:rsidRDefault="00501F32" w:rsidP="00E27EA1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Vėl spauskite Skaičiavimas -&gt; Spausdinti.</w:t>
      </w:r>
      <w:r w:rsidR="00D25120">
        <w:rPr>
          <w:sz w:val="24"/>
        </w:rPr>
        <w:t xml:space="preserve"> Masyvas su naujais žaidėjais bus atspausdintas ekrane.</w:t>
      </w:r>
    </w:p>
    <w:p w:rsidR="00940D94" w:rsidRDefault="00CB1024" w:rsidP="00940D94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060F88">
        <w:rPr>
          <w:sz w:val="24"/>
        </w:rPr>
        <w:t>Spauski</w:t>
      </w:r>
      <w:r w:rsidR="00D25120">
        <w:rPr>
          <w:sz w:val="24"/>
        </w:rPr>
        <w:t>te Skaičiavimas -&gt; Išsaugoti. Pasirinkite arba sukurkite naują .csv failą ir rezultatų masyvas bus išsaugotas jame.</w:t>
      </w:r>
    </w:p>
    <w:p w:rsidR="00CB1024" w:rsidRDefault="00940D94" w:rsidP="00940D94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940D94">
        <w:rPr>
          <w:sz w:val="24"/>
        </w:rPr>
        <w:t>Jei norite gauti nurodymus vartotojui, spauskite Pagalba -&gt; Nurodymai vartotojui</w:t>
      </w:r>
      <w:r>
        <w:rPr>
          <w:sz w:val="24"/>
        </w:rPr>
        <w:t>. Naujame lange matysite nuorodas kaip naudotis programa.</w:t>
      </w:r>
    </w:p>
    <w:p w:rsidR="00990D35" w:rsidRPr="00BA6C27" w:rsidRDefault="00940D94" w:rsidP="00BA6C27">
      <w:pPr>
        <w:pStyle w:val="Sraopastraipa"/>
        <w:numPr>
          <w:ilvl w:val="0"/>
          <w:numId w:val="3"/>
        </w:numPr>
        <w:ind w:left="426"/>
        <w:rPr>
          <w:sz w:val="24"/>
        </w:rPr>
      </w:pPr>
      <w:r w:rsidRPr="00940D94">
        <w:rPr>
          <w:sz w:val="24"/>
        </w:rPr>
        <w:t>Norėdami peržiūrėti naudojimo sąlygas, spauskite Pagalba -&gt; Naudojimo sąlygos.</w:t>
      </w:r>
    </w:p>
    <w:p w:rsidR="00990D35" w:rsidRDefault="00990D35" w:rsidP="00990D35">
      <w:pPr>
        <w:pStyle w:val="Antrat2"/>
      </w:pPr>
      <w:bookmarkStart w:id="13" w:name="_Toc478646322"/>
      <w:r w:rsidRPr="00844988">
        <w:lastRenderedPageBreak/>
        <w:t>Programos tekstas</w:t>
      </w:r>
      <w:bookmarkEnd w:id="13"/>
    </w:p>
    <w:p w:rsidR="00FC657D" w:rsidRDefault="00FC657D" w:rsidP="00FC657D"/>
    <w:p w:rsidR="00FC657D" w:rsidRPr="009253E0" w:rsidRDefault="00FC657D" w:rsidP="00AB5616">
      <w:pPr>
        <w:ind w:firstLine="0"/>
        <w:rPr>
          <w:rFonts w:ascii="Consolas" w:hAnsi="Consolas" w:cs="Consolas"/>
          <w:b/>
          <w:color w:val="0000FF"/>
          <w:sz w:val="19"/>
          <w:szCs w:val="19"/>
          <w:lang w:eastAsia="lt-LT"/>
        </w:rPr>
      </w:pPr>
      <w:r w:rsidRPr="009253E0">
        <w:rPr>
          <w:b/>
        </w:rPr>
        <w:t>Klasė Krepsininkas: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L2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VP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Amžius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Krepsininkas(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vrdpav,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VP = vrdpav;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Amžius = amz;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Ūgis = ug;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eilute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-20}    {1, 2}     {2, 5:f}"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VP, Amžius, 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eilute;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((k1.Amžius &lt; k2.Amžius) || (k1.Amžius == k2.Amžius &amp;&amp; p &lt; 0));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((k1.Amžius &gt; k2.Amžius) || (k1.Amžius == k2.Amžius &amp;&amp; p &gt; 0));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 == 0 &amp;&amp; k1.Amžius == k2.Amžius &amp;&amp; k1.Ūgis == k2.Ūgis);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k2)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.Compare(k1.VP, k2.VP,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(p != 0 || k1.Amžius != k2.Amžius || k1.Ūgis != k2.Ūgis);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C657D" w:rsidRDefault="00FC657D" w:rsidP="00FC65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731267" w:rsidRDefault="00731267">
      <w:pPr>
        <w:ind w:firstLine="0"/>
        <w:jc w:val="left"/>
        <w:rPr>
          <w:rFonts w:ascii="Consolas" w:hAnsi="Consolas" w:cs="Consolas"/>
          <w:color w:val="0000FF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br w:type="page"/>
      </w:r>
    </w:p>
    <w:p w:rsidR="00FC657D" w:rsidRDefault="00FC657D" w:rsidP="0080471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FF"/>
          <w:sz w:val="19"/>
          <w:szCs w:val="19"/>
          <w:lang w:eastAsia="lt-LT"/>
        </w:rPr>
      </w:pPr>
    </w:p>
    <w:p w:rsidR="00FC657D" w:rsidRPr="007214CF" w:rsidRDefault="00AB5616" w:rsidP="00AB5616">
      <w:pPr>
        <w:ind w:firstLine="0"/>
        <w:rPr>
          <w:rFonts w:ascii="Consolas" w:hAnsi="Consolas" w:cs="Consolas"/>
          <w:b/>
          <w:color w:val="0000FF"/>
          <w:sz w:val="19"/>
          <w:szCs w:val="19"/>
          <w:lang w:eastAsia="lt-LT"/>
        </w:rPr>
      </w:pPr>
      <w:r w:rsidRPr="007214CF">
        <w:rPr>
          <w:b/>
        </w:rPr>
        <w:t>Programos tekstas: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System.ComponentModel;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System.Data;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System.Drawing;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System.Threading.Tasks;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System.Windows.Forms;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L2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Form1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"..\\..\\rez.txt"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naujokai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"..\\..\\Naujokai.txt"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nurodymai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"..\\..\\Nurodymai.txt"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salygos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"..\\..\\NaudojimoSąlygos.txt"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mokykla1;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mokykla2;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naujasKonteineris;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naujiKrepsininkai;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Vadybininkas;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Form1()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InitializeComponent();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išsaugoti.Enabled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.Exists(rez))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Vykdo failų nuskaitymą.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nuskaityti_Click(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"Vyksta duomenų įvedimas. Laukite."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openFileDialog1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openFileDialog1.Title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pirmąjį duomenų failą"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 = openFileDialog1.ShowDialog();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openFileDialog1.FileName;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mokykla1 = Skaityti(fv,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openFileDialog2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openFileDialog2.Filter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openFileDialog2.Title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antrąjį duomenų failą"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result2 = openFileDialog2.ShowDialog();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(result2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openFileDialog2.FileName;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mokykla2 = Skaityti(fv,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mokPav2);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mokykla1, mokPav1,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pirmos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mokykla2, mokPav2,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antros mokyklos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naujasKonteineris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nuskaityti.Enabled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įvesti ir atspausdinti,\ngalima skaičiuoti."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Vykdo skaičiavimus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"Vykdomi skaičiavimai"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amzVid1 = AmziausVidurkis(mokykla1);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pirmoje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amzVid1));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amzVid2 = AmziausVidurkis(mokykla2);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"Amžiaus vidurkis antroje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amzVid2));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ugioVid1 = ŪgioVidurkis(mokykla1);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pirmoje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mokPav1, ugioVid1));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ugioVid2 = ŪgioVidurkis(mokykla2);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SpausdintiTeksta(rez,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"Ūgio vidurkis antroje ({0})"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mokykloje yra: {1, 5:f} m.\n"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mokPav2, ugioVid2));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vidur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Math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.Round(((ugioVid1 + ugioVid2) / 2), 2);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UgisDidesnisUzVidurki(mokykla1, naujasKonteineris, vidur);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UgisDidesnisUzVidurki(mokykla2, naujasKonteineris, vidur);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"Konteineris studentų, kurių ūgis didesnis už vidurkį:"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Rikiuoti(naujasKonteineris);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"Surikiuotas konteineris:"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.Parse(textBox1.Text);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Šalinti(naujasKonteineris, amz);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"Pašalinti moksleiviai, kurių amžius didesnis už nurodytą:"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print.Enabled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"Skaičiavimai atlikti,\ngalima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print_Click(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atspausdinti."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Prideda naujus žaidėjus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pridėtiNaujų_Click(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"Pridedami nauji krepšininkai."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naujiKrepsininkai = Skaityti(naujokai,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Vadybininkas);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naujiKrepsininkai.Count;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naujiKrepsininkai[i];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RastiIndeksą(naujasKonteineris, 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naujasKonteineris.Insert(ind, 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Spausdinti(rez, naujasKonteineris, Vadybininkas,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"Sąrašas su"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pridėtais naujais krepšininkais:"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pridėti,\ngalima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išsaugoti.Enabled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pridėtiNaujų.Enabled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Leidžia saugoti rezultatus į .csv failą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išsaugoti_Click(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"Krepšininkai spausdinami į .csv failą."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saveFileDialog1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saveFileDialog1.Filter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"CSV|*.csv"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saveFileDialog1.Title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.csv failą, į kurį norite"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spausdinti"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 = saveFileDialog1.ShowDialog();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fv = saveFileDialog1.FileName;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.Exists(fv))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.Delete(fv);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SpausdintiĮCSVFailą(fv, naujasKonteineris,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"Abi mokyklos"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"Spausdinimas į .csv failą:"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"Krepšininkai atspaudinti į .csv failą."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nurodymus vartotojui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nurodymaiVartotojuiToolStripMenuItem_Click(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.ReadAllText(nurodymai);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.Show(x);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naudojimo sąlygas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naudojimoSąlygosToolStripMenuItem_Click(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.ReadAllText(salygos);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.Show(x);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Išvalo teksto lauką ant jo paspaudus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Baigia programos darbą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sender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Close();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Rikiuoja duomenis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Rikiuoti(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(bk)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A.Count - 1; j &gt; i; j--)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(A[j] &lt;= A[j - 1])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bk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A[j];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A[j] = A[j - 1];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A[j - 1] = krep;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i++;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Šalina duomenis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amz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Šalinti(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(A[i].Amžius &gt; amz)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A.Remove(A[i]);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i--;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į .csv failą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SpausdintiĮCSVFailą(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(kont.Count &gt; 0)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";"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antraste);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";"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pav);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-5} ; {1, -20} ; {2, -8} ; {3, -6}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"Nr."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"Vardas Pavardė"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"Amžius"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"Ūgis"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-3} ; {1, -20} ; {2, 3:d} ; {3, 5:f}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(i + 1).ToString(), krep.VP, krep.Amžius, krep.Ūgis);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įterpiamų krepšininkų indeksus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krep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RastiIndeksą(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 = A.Count;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(krep &lt;= A[i])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ind = i;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ind;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Formuoja naują konteinerį iš krepšininkų, kurių ūgis didesnis už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kont1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Pirmas 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kont2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Antras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naujas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Trečias 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UgisDidesnisUzVidurki(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naujas,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ugis)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(kont[i].Ūgis &gt; ugis)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naujas.Add(kont[i]);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amžiaus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Amžiaus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AmziausVidurkis(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kont)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kont[i].Amžius;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Randa krepšininkų ūgio vidurkį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Konteineris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Ūgio vidurkis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ŪgioVidurkis(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kont)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= 0;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suma += kont[i].Ūgis;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suma / kont.Count;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Failų nuskaitymas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fr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&lt;returns&gt;&lt;/returns&gt;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Skaityti(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konteineris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(fr,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Encoding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.GetEncoding(1257)))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line = reader.ReadLine();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pav = line;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((line = reader.ReadLine())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parts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pavVrd = parts[0];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amz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.Parse(parts[1]);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ug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.Parse(parts[2]);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(pavVrd, amz, ug);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    konteineris.Add(krep);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konteineris;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rezultatus į failus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fw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kont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pav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antraste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pav,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virsus =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Nr. Pavardė ir vardas     Amžius    Ūgis 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.Open(fw,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(kont.Count &gt; 0)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fr.WriteLine(antraste);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fr.WriteLine(pav);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fr.WriteLine(virsus);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Krepsininkas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kont[i];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 + 1, krep.ToString());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fr.WriteLine(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Spausdina tekstą į failus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&lt;/summary&gt;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rez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x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"&gt;&lt;/param&gt;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SpausdintiTeksta(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fw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.Open(rez,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fw.WriteLine(x);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731267" w:rsidRDefault="00731267" w:rsidP="00731267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1F3B6F" w:rsidRDefault="00731267" w:rsidP="00731267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90D35" w:rsidRPr="00C66E8D" w:rsidRDefault="001F3B6F" w:rsidP="00C66E8D">
      <w:pPr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br w:type="page"/>
      </w:r>
    </w:p>
    <w:p w:rsidR="00990D35" w:rsidRDefault="00990D35" w:rsidP="00990D35">
      <w:pPr>
        <w:pStyle w:val="Antrat2"/>
      </w:pPr>
      <w:bookmarkStart w:id="14" w:name="_Toc478646323"/>
      <w:r w:rsidRPr="00844988">
        <w:lastRenderedPageBreak/>
        <w:t>Pradiniai duomenys ir rezultatai</w:t>
      </w:r>
      <w:bookmarkEnd w:id="14"/>
    </w:p>
    <w:p w:rsidR="006F1AF4" w:rsidRDefault="006F1AF4" w:rsidP="006F1AF4"/>
    <w:p w:rsidR="00523E48" w:rsidRDefault="00EF2343" w:rsidP="00983E6D">
      <w:pPr>
        <w:ind w:firstLine="0"/>
      </w:pPr>
      <w:r>
        <w:t>Pradiniai duomenys nr. 1:</w:t>
      </w:r>
    </w:p>
    <w:p w:rsidR="000411F3" w:rsidRDefault="00FE25EF" w:rsidP="00FE25EF">
      <w:pPr>
        <w:ind w:firstLine="0"/>
      </w:pPr>
      <w:r>
        <w:rPr>
          <w:noProof/>
          <w:lang w:eastAsia="lt-LT"/>
        </w:rPr>
        <w:drawing>
          <wp:inline distT="0" distB="0" distL="0" distR="0" wp14:anchorId="46CEE7E0" wp14:editId="0AA25CBD">
            <wp:extent cx="2910178" cy="1872283"/>
            <wp:effectExtent l="0" t="0" r="508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6867" cy="1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drawing>
          <wp:inline distT="0" distB="0" distL="0" distR="0" wp14:anchorId="20F82451" wp14:editId="6A9603B3">
            <wp:extent cx="2920215" cy="1876508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3343" cy="19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C9" w:rsidRDefault="00011FC9" w:rsidP="00011FC9">
      <w:pPr>
        <w:ind w:firstLine="0"/>
      </w:pPr>
    </w:p>
    <w:p w:rsidR="00EF2343" w:rsidRDefault="00EF2343" w:rsidP="00983E6D">
      <w:pPr>
        <w:ind w:firstLine="0"/>
      </w:pPr>
      <w:r>
        <w:t>Rezultatai nr. 1:</w:t>
      </w:r>
    </w:p>
    <w:p w:rsidR="004C1CB6" w:rsidRDefault="004C1CB6" w:rsidP="004C1CB6">
      <w:pPr>
        <w:ind w:firstLine="0"/>
      </w:pPr>
      <w:r>
        <w:rPr>
          <w:noProof/>
          <w:lang w:eastAsia="lt-LT"/>
        </w:rPr>
        <w:drawing>
          <wp:inline distT="0" distB="0" distL="0" distR="0" wp14:anchorId="3701B17B" wp14:editId="7D06DDB4">
            <wp:extent cx="5948056" cy="4850296"/>
            <wp:effectExtent l="0" t="0" r="0" b="7620"/>
            <wp:docPr id="45" name="Paveikslėlis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718" cy="49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B6" w:rsidRDefault="004C1CB6" w:rsidP="004C1CB6">
      <w:pPr>
        <w:ind w:firstLine="0"/>
      </w:pPr>
      <w:r>
        <w:rPr>
          <w:noProof/>
          <w:lang w:eastAsia="lt-LT"/>
        </w:rPr>
        <w:lastRenderedPageBreak/>
        <w:drawing>
          <wp:inline distT="0" distB="0" distL="0" distR="0" wp14:anchorId="5286D2D4" wp14:editId="0C8DEC07">
            <wp:extent cx="6004184" cy="7013050"/>
            <wp:effectExtent l="0" t="0" r="0" b="0"/>
            <wp:docPr id="46" name="Paveikslėli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9792" cy="71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3" w:rsidRDefault="00EF2343" w:rsidP="00A44658">
      <w:pPr>
        <w:ind w:firstLine="0"/>
      </w:pPr>
    </w:p>
    <w:p w:rsidR="00EF2343" w:rsidRDefault="00EF2343" w:rsidP="006F1AF4">
      <w:r>
        <w:t>Pradiniai duomenys nr. 2:</w:t>
      </w:r>
    </w:p>
    <w:p w:rsidR="00FE25EF" w:rsidRDefault="00FE25EF" w:rsidP="00FE25EF">
      <w:pPr>
        <w:ind w:firstLine="0"/>
      </w:pPr>
      <w:r>
        <w:rPr>
          <w:noProof/>
          <w:lang w:eastAsia="lt-LT"/>
        </w:rPr>
        <w:drawing>
          <wp:inline distT="0" distB="0" distL="0" distR="0" wp14:anchorId="3EAFFD3A" wp14:editId="00927D6E">
            <wp:extent cx="2903072" cy="1908313"/>
            <wp:effectExtent l="0" t="0" r="0" b="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965" cy="19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drawing>
          <wp:inline distT="0" distB="0" distL="0" distR="0" wp14:anchorId="5B7E5C67" wp14:editId="19ABC2EF">
            <wp:extent cx="2909623" cy="1912620"/>
            <wp:effectExtent l="0" t="0" r="5080" b="0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086" cy="19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58" w:rsidRDefault="00A44658">
      <w:pPr>
        <w:ind w:firstLine="0"/>
        <w:jc w:val="left"/>
      </w:pPr>
      <w:r>
        <w:br w:type="page"/>
      </w:r>
    </w:p>
    <w:p w:rsidR="00EF2343" w:rsidRDefault="00EF2343" w:rsidP="006F1AF4"/>
    <w:p w:rsidR="00EF2343" w:rsidRDefault="00EF2343" w:rsidP="006F1AF4">
      <w:r>
        <w:t>Rezultatai nr. 2:</w:t>
      </w:r>
    </w:p>
    <w:p w:rsidR="006F1AF4" w:rsidRDefault="009226D3" w:rsidP="009226D3">
      <w:pPr>
        <w:ind w:firstLine="0"/>
      </w:pPr>
      <w:r>
        <w:rPr>
          <w:noProof/>
          <w:lang w:eastAsia="lt-LT"/>
        </w:rPr>
        <w:drawing>
          <wp:inline distT="0" distB="0" distL="0" distR="0" wp14:anchorId="5B221EFE" wp14:editId="3026F912">
            <wp:extent cx="4794250" cy="3691489"/>
            <wp:effectExtent l="0" t="0" r="635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6606" cy="37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6D" w:rsidRDefault="009226D3" w:rsidP="002B7EB1">
      <w:pPr>
        <w:ind w:firstLine="0"/>
        <w:sectPr w:rsidR="00EE0A6D" w:rsidSect="00291C8F">
          <w:pgSz w:w="11906" w:h="16838"/>
          <w:pgMar w:top="851" w:right="567" w:bottom="851" w:left="1418" w:header="567" w:footer="567" w:gutter="0"/>
          <w:cols w:space="720"/>
          <w:formProt w:val="0"/>
          <w:titlePg/>
        </w:sectPr>
      </w:pPr>
      <w:r>
        <w:rPr>
          <w:noProof/>
          <w:lang w:eastAsia="lt-LT"/>
        </w:rPr>
        <w:drawing>
          <wp:inline distT="0" distB="0" distL="0" distR="0" wp14:anchorId="63C622CA" wp14:editId="35E82EB1">
            <wp:extent cx="4794637" cy="5342677"/>
            <wp:effectExtent l="0" t="0" r="6350" b="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183" cy="53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6D" w:rsidRDefault="00EE0A6D" w:rsidP="00EE0A6D">
      <w:pPr>
        <w:ind w:left="-426" w:firstLine="0"/>
        <w:rPr>
          <w:noProof/>
          <w:lang w:eastAsia="lt-LT"/>
        </w:rPr>
      </w:pPr>
      <w:r>
        <w:rPr>
          <w:noProof/>
          <w:lang w:eastAsia="lt-LT"/>
        </w:rPr>
        <w:lastRenderedPageBreak/>
        <w:drawing>
          <wp:inline distT="0" distB="0" distL="0" distR="0" wp14:anchorId="3EEB7B18" wp14:editId="68A8AC2A">
            <wp:extent cx="10169719" cy="5064981"/>
            <wp:effectExtent l="0" t="0" r="3175" b="2540"/>
            <wp:docPr id="48" name="Diagrama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EE0A6D" w:rsidRDefault="00EE0A6D" w:rsidP="002B7EB1">
      <w:pPr>
        <w:ind w:firstLine="0"/>
      </w:pPr>
    </w:p>
    <w:p w:rsidR="00EE0A6D" w:rsidRDefault="00EE0A6D">
      <w:pPr>
        <w:ind w:firstLine="0"/>
        <w:jc w:val="left"/>
        <w:sectPr w:rsidR="00EE0A6D" w:rsidSect="00EE0A6D">
          <w:pgSz w:w="16838" w:h="11906" w:orient="landscape"/>
          <w:pgMar w:top="1418" w:right="851" w:bottom="567" w:left="851" w:header="567" w:footer="567" w:gutter="0"/>
          <w:cols w:space="720"/>
          <w:formProt w:val="0"/>
          <w:titlePg/>
          <w:docGrid w:linePitch="299"/>
        </w:sectPr>
      </w:pPr>
    </w:p>
    <w:p w:rsidR="00990D35" w:rsidRDefault="00990D35" w:rsidP="002B7EB1">
      <w:pPr>
        <w:ind w:firstLine="0"/>
        <w:jc w:val="left"/>
      </w:pPr>
    </w:p>
    <w:p w:rsidR="00AB7416" w:rsidRPr="0015714D" w:rsidRDefault="0087338F" w:rsidP="00AE71E2">
      <w:pPr>
        <w:pStyle w:val="Antrat1"/>
      </w:pPr>
      <w:bookmarkStart w:id="15" w:name="_Toc478646324"/>
      <w:r>
        <w:rPr>
          <w:noProof/>
        </w:rPr>
        <w:t>Paveldėjimas</w:t>
      </w:r>
      <w:r w:rsidR="00AE71E2" w:rsidRPr="00AE71E2">
        <w:rPr>
          <w:noProof/>
        </w:rPr>
        <w:t xml:space="preserve"> </w:t>
      </w:r>
      <w:r w:rsidR="00AB7416" w:rsidRPr="0015714D">
        <w:t>(L</w:t>
      </w:r>
      <w:r w:rsidR="00C25271">
        <w:t>3</w:t>
      </w:r>
      <w:r w:rsidR="00AB7416" w:rsidRPr="0015714D">
        <w:t>)</w:t>
      </w:r>
      <w:bookmarkEnd w:id="15"/>
    </w:p>
    <w:p w:rsidR="00990D35" w:rsidRDefault="00990D35" w:rsidP="00990D35">
      <w:pPr>
        <w:pStyle w:val="Antrat2"/>
      </w:pPr>
      <w:bookmarkStart w:id="16" w:name="_Toc478646325"/>
      <w:r w:rsidRPr="00844988">
        <w:t>Darb</w:t>
      </w:r>
      <w:r w:rsidRPr="00C87140">
        <w:t>o</w:t>
      </w:r>
      <w:r w:rsidRPr="00844988">
        <w:t xml:space="preserve"> užduotis</w:t>
      </w:r>
      <w:bookmarkEnd w:id="16"/>
    </w:p>
    <w:p w:rsidR="00E06B5F" w:rsidRPr="00E06B5F" w:rsidRDefault="00E06B5F" w:rsidP="00E06B5F"/>
    <w:p w:rsidR="00990D35" w:rsidRDefault="00E06B5F" w:rsidP="00E06B5F">
      <w:pPr>
        <w:ind w:firstLine="0"/>
      </w:pPr>
      <w:r>
        <w:rPr>
          <w:noProof/>
          <w:lang w:eastAsia="lt-LT"/>
        </w:rPr>
        <w:drawing>
          <wp:inline distT="0" distB="0" distL="0" distR="0" wp14:anchorId="7077E115" wp14:editId="1B4A9A5D">
            <wp:extent cx="6299835" cy="1536065"/>
            <wp:effectExtent l="0" t="0" r="5715" b="6985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990D35">
      <w:pPr>
        <w:pStyle w:val="Antrat2"/>
      </w:pPr>
      <w:bookmarkStart w:id="17" w:name="_Toc478646326"/>
      <w:r>
        <w:t>Grafinės vartotojo sąsajos schema</w:t>
      </w:r>
      <w:r w:rsidR="0087338F">
        <w:t xml:space="preserve"> ir paveikslas</w:t>
      </w:r>
      <w:bookmarkEnd w:id="17"/>
    </w:p>
    <w:p w:rsidR="00990D35" w:rsidRDefault="00990D35" w:rsidP="00990D35"/>
    <w:p w:rsidR="00D63D4F" w:rsidRDefault="00D63D4F" w:rsidP="00990D35">
      <w:r>
        <w:t>Schema:</w:t>
      </w:r>
    </w:p>
    <w:p w:rsidR="00990D35" w:rsidRDefault="009A106A" w:rsidP="00912DC4">
      <w:pPr>
        <w:ind w:firstLine="0"/>
      </w:pPr>
      <w:r w:rsidRPr="009A106A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B5778E" wp14:editId="50B87201">
                <wp:simplePos x="0" y="0"/>
                <wp:positionH relativeFrom="leftMargin">
                  <wp:posOffset>186055</wp:posOffset>
                </wp:positionH>
                <wp:positionV relativeFrom="paragraph">
                  <wp:posOffset>199390</wp:posOffset>
                </wp:positionV>
                <wp:extent cx="564515" cy="254000"/>
                <wp:effectExtent l="0" t="0" r="26035" b="12700"/>
                <wp:wrapNone/>
                <wp:docPr id="59" name="Teksto lauk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54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9A106A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778E" id="Teksto laukas 59" o:spid="_x0000_s1038" type="#_x0000_t202" style="position:absolute;left:0;text-align:left;margin-left:14.65pt;margin-top:15.7pt;width:44.45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" fillcolor="#d6e3bc [1302]" strokeweight=".5pt">
                <v:textbox>
                  <w:txbxContent>
                    <w:p w:rsidR="00EC786B" w:rsidRPr="00B00B69" w:rsidRDefault="00EC786B" w:rsidP="009A106A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Form1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A106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5BB7F7" wp14:editId="71AD6C20">
                <wp:simplePos x="0" y="0"/>
                <wp:positionH relativeFrom="column">
                  <wp:posOffset>-125730</wp:posOffset>
                </wp:positionH>
                <wp:positionV relativeFrom="paragraph">
                  <wp:posOffset>199390</wp:posOffset>
                </wp:positionV>
                <wp:extent cx="803082" cy="103367"/>
                <wp:effectExtent l="0" t="0" r="16510" b="30480"/>
                <wp:wrapNone/>
                <wp:docPr id="60" name="Tiesioji jungti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1033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862CF" id="Tiesioji jungtis 60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9pt,15.7pt" to="53.35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" strokecolor="black [3040]" strokeweight="1.5pt"/>
            </w:pict>
          </mc:Fallback>
        </mc:AlternateContent>
      </w:r>
      <w:r w:rsidR="00912DC4" w:rsidRPr="00912DC4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858511" wp14:editId="164EC268">
                <wp:simplePos x="0" y="0"/>
                <wp:positionH relativeFrom="column">
                  <wp:posOffset>719455</wp:posOffset>
                </wp:positionH>
                <wp:positionV relativeFrom="paragraph">
                  <wp:posOffset>3295015</wp:posOffset>
                </wp:positionV>
                <wp:extent cx="23854" cy="461176"/>
                <wp:effectExtent l="0" t="0" r="33655" b="15240"/>
                <wp:wrapNone/>
                <wp:docPr id="56" name="Tiesioji jungt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46117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06B1C" id="Tiesioji jungtis 56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65pt,259.45pt" to="58.55pt,2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" strokecolor="black [3040]" strokeweight="1.5pt"/>
            </w:pict>
          </mc:Fallback>
        </mc:AlternateContent>
      </w:r>
      <w:r w:rsidR="00912DC4" w:rsidRPr="00912DC4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AEAA13" wp14:editId="47BF3C8C">
                <wp:simplePos x="0" y="0"/>
                <wp:positionH relativeFrom="column">
                  <wp:posOffset>3866515</wp:posOffset>
                </wp:positionH>
                <wp:positionV relativeFrom="paragraph">
                  <wp:posOffset>3234055</wp:posOffset>
                </wp:positionV>
                <wp:extent cx="633730" cy="190500"/>
                <wp:effectExtent l="0" t="0" r="13970" b="19050"/>
                <wp:wrapNone/>
                <wp:docPr id="54" name="Tiesioji jungti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730" cy="1905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02D011" id="Tiesioji jungtis 54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45pt,254.65pt" to="354.35pt,2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" strokecolor="black [3040]" strokeweight="1.5pt"/>
            </w:pict>
          </mc:Fallback>
        </mc:AlternateContent>
      </w:r>
      <w:r w:rsidR="00912DC4" w:rsidRPr="00912DC4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9C5CBA" wp14:editId="029E233E">
                <wp:simplePos x="0" y="0"/>
                <wp:positionH relativeFrom="leftMargin">
                  <wp:posOffset>5396230</wp:posOffset>
                </wp:positionH>
                <wp:positionV relativeFrom="paragraph">
                  <wp:posOffset>3298190</wp:posOffset>
                </wp:positionV>
                <wp:extent cx="747423" cy="246380"/>
                <wp:effectExtent l="0" t="0" r="14605" b="20320"/>
                <wp:wrapNone/>
                <wp:docPr id="53" name="Teksto lauk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375D63" w:rsidRDefault="00EC786B" w:rsidP="00912DC4">
                            <w:pPr>
                              <w:ind w:right="22"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label1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C5CBA" id="Teksto laukas 53" o:spid="_x0000_s1039" type="#_x0000_t202" style="position:absolute;left:0;text-align:left;margin-left:424.9pt;margin-top:259.7pt;width:58.85pt;height:19.4pt;z-index:251703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" fillcolor="#d6e3bc [1302]" strokeweight=".5pt">
                <v:textbox>
                  <w:txbxContent>
                    <w:p w:rsidR="00EC786B" w:rsidRPr="00375D63" w:rsidRDefault="00EC786B" w:rsidP="00912DC4">
                      <w:pPr>
                        <w:ind w:right="22"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label1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DC4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5B368E" wp14:editId="5348D035">
                <wp:simplePos x="0" y="0"/>
                <wp:positionH relativeFrom="leftMargin">
                  <wp:posOffset>4815205</wp:posOffset>
                </wp:positionH>
                <wp:positionV relativeFrom="paragraph">
                  <wp:posOffset>1790065</wp:posOffset>
                </wp:positionV>
                <wp:extent cx="922352" cy="254442"/>
                <wp:effectExtent l="0" t="0" r="11430" b="12700"/>
                <wp:wrapNone/>
                <wp:docPr id="52" name="Teksto lauk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5444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B00B69" w:rsidRDefault="00EC786B" w:rsidP="00912DC4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  <w:r w:rsidRPr="00B00B69">
                              <w:rPr>
                                <w:sz w:val="20"/>
                              </w:rPr>
                              <w:t>richTextBox1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368E" id="Teksto laukas 52" o:spid="_x0000_s1040" type="#_x0000_t202" style="position:absolute;left:0;text-align:left;margin-left:379.15pt;margin-top:140.95pt;width:72.65pt;height:20.05pt;z-index:251701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" fillcolor="#d6e3bc [1302]" strokeweight=".5pt">
                <v:textbox>
                  <w:txbxContent>
                    <w:p w:rsidR="00EC786B" w:rsidRPr="00B00B69" w:rsidRDefault="00EC786B" w:rsidP="00912DC4">
                      <w:pPr>
                        <w:ind w:firstLine="0"/>
                        <w:rPr>
                          <w:sz w:val="20"/>
                        </w:rPr>
                      </w:pPr>
                      <w:r w:rsidRPr="00B00B69">
                        <w:rPr>
                          <w:sz w:val="20"/>
                        </w:rPr>
                        <w:t>richTextBox1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DC4" w:rsidRPr="00912DC4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686D61" wp14:editId="6038D9D5">
                <wp:simplePos x="0" y="0"/>
                <wp:positionH relativeFrom="column">
                  <wp:posOffset>1672590</wp:posOffset>
                </wp:positionH>
                <wp:positionV relativeFrom="paragraph">
                  <wp:posOffset>361315</wp:posOffset>
                </wp:positionV>
                <wp:extent cx="23495" cy="461010"/>
                <wp:effectExtent l="0" t="0" r="33655" b="15240"/>
                <wp:wrapNone/>
                <wp:docPr id="34" name="Tiesioji jungt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" cy="4610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9FF0B" id="Tiesioji jungtis 34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pt,28.45pt" to="133.5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" strokecolor="black [3040]" strokeweight="1.5pt"/>
            </w:pict>
          </mc:Fallback>
        </mc:AlternateContent>
      </w:r>
      <w:r w:rsidR="00912DC4" w:rsidRPr="00912DC4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09B80B" wp14:editId="0FE6348C">
                <wp:simplePos x="0" y="0"/>
                <wp:positionH relativeFrom="leftMargin">
                  <wp:posOffset>2453005</wp:posOffset>
                </wp:positionH>
                <wp:positionV relativeFrom="paragraph">
                  <wp:posOffset>821055</wp:posOffset>
                </wp:positionV>
                <wp:extent cx="922351" cy="246380"/>
                <wp:effectExtent l="0" t="0" r="11430" b="20320"/>
                <wp:wrapNone/>
                <wp:docPr id="30" name="Teksto lauk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1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912DC4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menuStrip1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9B80B" id="Teksto laukas 30" o:spid="_x0000_s1041" type="#_x0000_t202" style="position:absolute;left:0;text-align:left;margin-left:193.15pt;margin-top:64.65pt;width:72.65pt;height:19.4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" fillcolor="#d6e3bc [1302]" strokeweight=".5pt">
                <v:textbox>
                  <w:txbxContent>
                    <w:p w:rsidR="00EC786B" w:rsidRPr="00EB089D" w:rsidRDefault="00EC786B" w:rsidP="00912DC4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menuStrip1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2DC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75pt;height:285.75pt">
            <v:imagedata r:id="rId34" o:title="grafinesSasajosSchema"/>
          </v:shape>
        </w:pict>
      </w:r>
    </w:p>
    <w:p w:rsidR="00912DC4" w:rsidRDefault="00912DC4" w:rsidP="00912DC4">
      <w:pPr>
        <w:ind w:firstLine="0"/>
      </w:pPr>
      <w:r w:rsidRPr="00912DC4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7E7C18" wp14:editId="2A6B927E">
                <wp:simplePos x="0" y="0"/>
                <wp:positionH relativeFrom="leftMargin">
                  <wp:posOffset>1348105</wp:posOffset>
                </wp:positionH>
                <wp:positionV relativeFrom="paragraph">
                  <wp:posOffset>128270</wp:posOffset>
                </wp:positionV>
                <wp:extent cx="747423" cy="246380"/>
                <wp:effectExtent l="0" t="0" r="14605" b="20320"/>
                <wp:wrapNone/>
                <wp:docPr id="55" name="Teksto lauk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423" cy="2463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786B" w:rsidRPr="00EB089D" w:rsidRDefault="00EC786B" w:rsidP="00912DC4">
                            <w:pPr>
                              <w:ind w:right="22"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textBox1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7C18" id="Teksto laukas 55" o:spid="_x0000_s1042" type="#_x0000_t202" style="position:absolute;left:0;text-align:left;margin-left:106.15pt;margin-top:10.1pt;width:58.85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" fillcolor="#d6e3bc [1302]" strokeweight=".5pt">
                <v:textbox>
                  <w:txbxContent>
                    <w:p w:rsidR="00EC786B" w:rsidRPr="00EB089D" w:rsidRDefault="00EC786B" w:rsidP="00912DC4">
                      <w:pPr>
                        <w:ind w:right="22"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textBox1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2DC4" w:rsidRDefault="00912DC4" w:rsidP="00912DC4">
      <w:pPr>
        <w:ind w:firstLine="0"/>
      </w:pPr>
    </w:p>
    <w:p w:rsidR="00990D35" w:rsidRDefault="00990D35" w:rsidP="00990D35"/>
    <w:p w:rsidR="00EC786B" w:rsidRDefault="00EC786B" w:rsidP="00990D35"/>
    <w:p w:rsidR="00EC786B" w:rsidRDefault="00EC786B" w:rsidP="00EC786B">
      <w:pPr>
        <w:ind w:firstLine="709"/>
      </w:pPr>
      <w:r>
        <w:t>Meniu punktai: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C786B" w:rsidTr="00EC786B">
        <w:tc>
          <w:tcPr>
            <w:tcW w:w="3303" w:type="dxa"/>
            <w:shd w:val="clear" w:color="auto" w:fill="D9D9D9" w:themeFill="background1" w:themeFillShade="D9"/>
          </w:tcPr>
          <w:p w:rsidR="00EC786B" w:rsidRDefault="00EC786B" w:rsidP="00EC786B">
            <w:pPr>
              <w:ind w:firstLine="0"/>
            </w:pPr>
            <w:r>
              <w:t>Failas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EC786B" w:rsidRDefault="00EC786B" w:rsidP="00EC786B">
            <w:pPr>
              <w:ind w:firstLine="0"/>
            </w:pPr>
            <w:r>
              <w:t>Skaičiavimas</w:t>
            </w:r>
          </w:p>
        </w:tc>
        <w:tc>
          <w:tcPr>
            <w:tcW w:w="3304" w:type="dxa"/>
            <w:shd w:val="clear" w:color="auto" w:fill="D9D9D9" w:themeFill="background1" w:themeFillShade="D9"/>
          </w:tcPr>
          <w:p w:rsidR="00EC786B" w:rsidRDefault="00EC786B" w:rsidP="00EC786B">
            <w:pPr>
              <w:ind w:firstLine="0"/>
            </w:pPr>
            <w:r>
              <w:t>Pagalba</w:t>
            </w:r>
          </w:p>
        </w:tc>
      </w:tr>
      <w:tr w:rsidR="00EC786B" w:rsidTr="00271886">
        <w:tc>
          <w:tcPr>
            <w:tcW w:w="3303" w:type="dxa"/>
          </w:tcPr>
          <w:p w:rsidR="00EC786B" w:rsidRDefault="00EC786B" w:rsidP="00EC786B">
            <w:pPr>
              <w:ind w:firstLine="0"/>
            </w:pPr>
            <w:r>
              <w:t>Įvesti</w:t>
            </w:r>
          </w:p>
        </w:tc>
        <w:tc>
          <w:tcPr>
            <w:tcW w:w="3304" w:type="dxa"/>
          </w:tcPr>
          <w:p w:rsidR="00EC786B" w:rsidRDefault="00EC786B" w:rsidP="00EC786B">
            <w:pPr>
              <w:ind w:firstLine="0"/>
            </w:pPr>
            <w:r>
              <w:t>Skaičiuoti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EC786B" w:rsidRDefault="00276971" w:rsidP="00EC786B">
            <w:pPr>
              <w:ind w:firstLine="0"/>
            </w:pPr>
            <w:r>
              <w:t>Informacija</w:t>
            </w:r>
          </w:p>
        </w:tc>
      </w:tr>
      <w:tr w:rsidR="00EC786B" w:rsidTr="00271886">
        <w:tc>
          <w:tcPr>
            <w:tcW w:w="3303" w:type="dxa"/>
            <w:tcBorders>
              <w:bottom w:val="single" w:sz="4" w:space="0" w:color="auto"/>
            </w:tcBorders>
          </w:tcPr>
          <w:p w:rsidR="00EC786B" w:rsidRDefault="00EC786B" w:rsidP="00EC786B">
            <w:pPr>
              <w:ind w:firstLine="0"/>
            </w:pPr>
            <w:r>
              <w:t>Baigti</w:t>
            </w:r>
          </w:p>
        </w:tc>
        <w:tc>
          <w:tcPr>
            <w:tcW w:w="3304" w:type="dxa"/>
          </w:tcPr>
          <w:p w:rsidR="00EC786B" w:rsidRDefault="00EC786B" w:rsidP="00EC786B">
            <w:pPr>
              <w:ind w:firstLine="0"/>
            </w:pPr>
            <w:r>
              <w:t>Spausdinti</w:t>
            </w:r>
          </w:p>
        </w:tc>
        <w:tc>
          <w:tcPr>
            <w:tcW w:w="3304" w:type="dxa"/>
            <w:tcBorders>
              <w:bottom w:val="nil"/>
              <w:right w:val="nil"/>
            </w:tcBorders>
          </w:tcPr>
          <w:p w:rsidR="00EC786B" w:rsidRDefault="00EC786B" w:rsidP="00EC786B">
            <w:pPr>
              <w:ind w:firstLine="0"/>
            </w:pPr>
          </w:p>
        </w:tc>
      </w:tr>
    </w:tbl>
    <w:p w:rsidR="00EC786B" w:rsidRDefault="00EC786B" w:rsidP="00990D35"/>
    <w:p w:rsidR="00454A4D" w:rsidRDefault="00454A4D" w:rsidP="00990D35"/>
    <w:p w:rsidR="00454A4D" w:rsidRDefault="00454A4D" w:rsidP="00990D35"/>
    <w:p w:rsidR="00454A4D" w:rsidRDefault="00454A4D" w:rsidP="00990D35"/>
    <w:p w:rsidR="00454A4D" w:rsidRDefault="00454A4D" w:rsidP="00990D35"/>
    <w:p w:rsidR="00454A4D" w:rsidRDefault="00454A4D" w:rsidP="00990D35"/>
    <w:p w:rsidR="00454A4D" w:rsidRDefault="00454A4D" w:rsidP="00990D35"/>
    <w:p w:rsidR="00912DC4" w:rsidRDefault="00454A4D" w:rsidP="00990D35">
      <w:r>
        <w:lastRenderedPageBreak/>
        <w:t>Paveikslas:</w:t>
      </w: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4ACCB2EC" wp14:editId="4E0AF9D9">
            <wp:extent cx="6004988" cy="3000375"/>
            <wp:effectExtent l="0" t="0" r="0" b="0"/>
            <wp:docPr id="61" name="Paveikslėlis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8786" cy="30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14F9A415" wp14:editId="7E619C21">
            <wp:extent cx="6049215" cy="3019425"/>
            <wp:effectExtent l="0" t="0" r="8890" b="0"/>
            <wp:docPr id="62" name="Paveikslėlis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9413" cy="30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007F153C" wp14:editId="06354E66">
            <wp:extent cx="6019800" cy="3002922"/>
            <wp:effectExtent l="0" t="0" r="0" b="6985"/>
            <wp:docPr id="63" name="Paveikslėlis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017" cy="30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5FCFDD2D" wp14:editId="487B37A4">
            <wp:extent cx="6086475" cy="3036182"/>
            <wp:effectExtent l="0" t="0" r="0" b="0"/>
            <wp:docPr id="64" name="Paveikslėlis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0823" cy="30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15162F8E" wp14:editId="1EB1E18C">
            <wp:extent cx="6052882" cy="3019425"/>
            <wp:effectExtent l="0" t="0" r="5080" b="0"/>
            <wp:docPr id="65" name="Paveikslėlis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824" cy="30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454A4D" w:rsidRDefault="00454A4D" w:rsidP="00454A4D">
      <w:pPr>
        <w:ind w:firstLine="0"/>
      </w:pPr>
      <w:r>
        <w:rPr>
          <w:noProof/>
          <w:lang w:eastAsia="lt-LT"/>
        </w:rPr>
        <w:drawing>
          <wp:inline distT="0" distB="0" distL="0" distR="0" wp14:anchorId="375CA4B9" wp14:editId="700858E5">
            <wp:extent cx="6091072" cy="3038475"/>
            <wp:effectExtent l="0" t="0" r="5080" b="0"/>
            <wp:docPr id="66" name="Paveikslėlis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9209" cy="30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  <w:r>
        <w:rPr>
          <w:noProof/>
          <w:lang w:eastAsia="lt-LT"/>
        </w:rPr>
        <w:lastRenderedPageBreak/>
        <w:drawing>
          <wp:inline distT="0" distB="0" distL="0" distR="0" wp14:anchorId="54A41B3F" wp14:editId="61F26082">
            <wp:extent cx="6124575" cy="3055188"/>
            <wp:effectExtent l="0" t="0" r="0" b="0"/>
            <wp:docPr id="67" name="Paveikslėlis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8013" cy="30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4D" w:rsidRDefault="00454A4D" w:rsidP="00454A4D">
      <w:pPr>
        <w:ind w:firstLine="0"/>
      </w:pPr>
    </w:p>
    <w:p w:rsidR="00990D35" w:rsidRDefault="00990D35" w:rsidP="00990D35">
      <w:pPr>
        <w:pStyle w:val="Antrat2"/>
      </w:pPr>
      <w:bookmarkStart w:id="18" w:name="_Toc478646327"/>
      <w:r>
        <w:t>Sąsajoje panaudotų komponentų keičiamos savybės</w:t>
      </w:r>
      <w:bookmarkEnd w:id="18"/>
    </w:p>
    <w:p w:rsidR="00990D35" w:rsidRDefault="00990D35" w:rsidP="00990D35"/>
    <w:p w:rsidR="00990D35" w:rsidRDefault="00990D35" w:rsidP="00990D35"/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3114"/>
        <w:gridCol w:w="2817"/>
        <w:gridCol w:w="3141"/>
      </w:tblGrid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36D40" w:rsidRDefault="003F01F0" w:rsidP="003F01F0">
            <w:pPr>
              <w:pStyle w:val="Lentelsantrat"/>
            </w:pPr>
            <w:r>
              <w:t>Komponentas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36D40" w:rsidRDefault="003F01F0" w:rsidP="003F01F0">
            <w:pPr>
              <w:pStyle w:val="Lentelsantrat"/>
            </w:pPr>
            <w:r>
              <w:t>Savybė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36D40" w:rsidRDefault="003F01F0" w:rsidP="003F01F0">
            <w:pPr>
              <w:pStyle w:val="Lentelsantrat"/>
            </w:pPr>
            <w:r>
              <w:t>Reikšmė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Form1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Default="003F01F0" w:rsidP="003F01F0">
            <w:pPr>
              <w:pStyle w:val="Lentelscels"/>
            </w:pPr>
            <w:r w:rsidRPr="003F01F0">
              <w:t xml:space="preserve">Text: </w:t>
            </w:r>
            <w:r>
              <w:t>Automobiliai</w:t>
            </w:r>
          </w:p>
          <w:p w:rsidR="003F01F0" w:rsidRPr="003F01F0" w:rsidRDefault="003F01F0" w:rsidP="003F01F0">
            <w:pPr>
              <w:pStyle w:val="Lentelscels"/>
            </w:pPr>
            <w:r>
              <w:t>Name: Automobiliai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Programos langas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richTextBox1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RichTextBox)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Font: Courier New, Regular, 11;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Script: Baltic;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Atvaizduoti pradinių duomenų ir skaičiavimų turiniui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textBox1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TextBox)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Text: Įveskite norimą amžių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 xml:space="preserve">Font: </w:t>
            </w:r>
            <w:r w:rsidR="000A0BB4">
              <w:t>Courier New</w:t>
            </w:r>
            <w:r w:rsidRPr="003F01F0">
              <w:t xml:space="preserve">, Bold, </w:t>
            </w:r>
            <w:r w:rsidR="000A0BB4">
              <w:t>11</w:t>
            </w:r>
            <w:r w:rsidRPr="003F01F0">
              <w:t>;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Script: Baltic;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9276F6">
            <w:pPr>
              <w:pStyle w:val="Lentelscels"/>
            </w:pPr>
            <w:r w:rsidRPr="003F01F0">
              <w:t xml:space="preserve">Norimo </w:t>
            </w:r>
            <w:r w:rsidR="009276F6">
              <w:t>automobilio modelio</w:t>
            </w:r>
            <w:r w:rsidRPr="003F01F0">
              <w:t xml:space="preserve"> įvedimui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label1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Label)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Text: Pranešimas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Courier New, Bold, 11;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Script: Baltic;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ForeColor: Highlight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Spausdina pranešimus apie programos veikimą.</w:t>
            </w:r>
          </w:p>
        </w:tc>
      </w:tr>
      <w:tr w:rsidR="003F01F0" w:rsidRPr="00060F88" w:rsidTr="0075757B">
        <w:trPr>
          <w:trHeight w:val="922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menuStrip1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MenuStrip)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Naudojamas meniu punktų, kurie bus naudojami programos veikimo metu, išdėstymui.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failasToolStripMenuItem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Text: Failas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punktas, kuriame yra mygtukai duomenų nuskaitymui ir programos darbo baigimui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ivestiToolStripMenuItem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 xml:space="preserve">Name: </w:t>
            </w:r>
            <w:r w:rsidR="004F161B">
              <w:t>Ivesti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 xml:space="preserve">Text: </w:t>
            </w:r>
            <w:r w:rsidR="0026167A">
              <w:t>Įvesti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 duomenims iš failo nuskaityti</w:t>
            </w:r>
            <w:r w:rsidR="00C03BEA">
              <w:t xml:space="preserve"> ir rezultatų failui pasirinkti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baigtiToolStripMenuItem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 xml:space="preserve">Name: </w:t>
            </w:r>
            <w:r w:rsidR="00CD48AA">
              <w:t>Baigti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Text: Baigti</w:t>
            </w:r>
          </w:p>
          <w:p w:rsidR="0075757B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punktas, baigiantis darbą su programa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skaičiavimasToolStripMenuItem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Text: Skaičiavimas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punktas, kuriame yra mygtukai skaičiavimams</w:t>
            </w:r>
            <w:r w:rsidR="000A52E7">
              <w:t xml:space="preserve"> ir spausdinimui atlikti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skaiciuotiToolStripMenuItem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647CBE" w:rsidP="00835E4F">
            <w:pPr>
              <w:pStyle w:val="Lentelscels"/>
            </w:pPr>
            <w:r>
              <w:t>Name: S</w:t>
            </w:r>
            <w:r w:rsidR="003F01F0" w:rsidRPr="003F01F0">
              <w:t>kaiciuoti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Text: Skaičiuoti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 skaičiavimams atlikti</w:t>
            </w:r>
          </w:p>
        </w:tc>
      </w:tr>
      <w:tr w:rsidR="003F01F0" w:rsidRPr="00060F88" w:rsidTr="0075757B">
        <w:trPr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lastRenderedPageBreak/>
              <w:t>spausdintiToolStripMenuItem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 xml:space="preserve">Name: </w:t>
            </w:r>
            <w:r w:rsidR="005A7115">
              <w:t>Spausdinti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Text: Spausdinti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 gautiems rezultatams atspau</w:t>
            </w:r>
            <w:r w:rsidR="00A8219A">
              <w:t>s</w:t>
            </w:r>
            <w:r w:rsidRPr="003F01F0">
              <w:t>dinti</w:t>
            </w:r>
          </w:p>
        </w:tc>
      </w:tr>
      <w:tr w:rsidR="003F01F0" w:rsidRPr="00060F88" w:rsidTr="0075757B">
        <w:trPr>
          <w:trHeight w:val="942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pagalbaToolStripMenuItem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Text: Pagalba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>Meniu punktas, turintis mygtukus, kurie atvaizduoja nurodymus vartotojui ir naudojimo sąlygas.</w:t>
            </w:r>
          </w:p>
        </w:tc>
      </w:tr>
      <w:tr w:rsidR="003F01F0" w:rsidRPr="00060F88" w:rsidTr="0075757B">
        <w:trPr>
          <w:trHeight w:val="826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672279" w:rsidP="00835E4F">
            <w:pPr>
              <w:pStyle w:val="Lentelscels"/>
            </w:pPr>
            <w:r>
              <w:t>informacija</w:t>
            </w:r>
            <w:r w:rsidR="003F01F0" w:rsidRPr="003F01F0">
              <w:t>ToolStripMenuItem (tipas ToolStripMenu)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835E4F">
            <w:pPr>
              <w:pStyle w:val="Lentelscels"/>
            </w:pPr>
            <w:r w:rsidRPr="003F01F0">
              <w:t xml:space="preserve">Text: </w:t>
            </w:r>
            <w:r w:rsidR="00E16F20">
              <w:t>Informacija</w:t>
            </w:r>
          </w:p>
          <w:p w:rsidR="003F01F0" w:rsidRPr="003F01F0" w:rsidRDefault="003F01F0" w:rsidP="00835E4F">
            <w:pPr>
              <w:pStyle w:val="Lentelscels"/>
            </w:pPr>
            <w:r w:rsidRPr="003F01F0">
              <w:t>Font: Standartiniai nustatymai</w:t>
            </w:r>
          </w:p>
        </w:tc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01F0" w:rsidRPr="003F01F0" w:rsidRDefault="003F01F0" w:rsidP="009276F6">
            <w:pPr>
              <w:pStyle w:val="Lentelscels"/>
            </w:pPr>
            <w:r w:rsidRPr="003F01F0">
              <w:t xml:space="preserve">Meniu punktas, spausdinantis </w:t>
            </w:r>
            <w:r w:rsidR="009276F6">
              <w:t>pagalbą</w:t>
            </w:r>
            <w:r w:rsidRPr="003F01F0">
              <w:t xml:space="preserve"> vartotojui.</w:t>
            </w:r>
          </w:p>
        </w:tc>
      </w:tr>
    </w:tbl>
    <w:p w:rsidR="00990D35" w:rsidRDefault="00990D35" w:rsidP="00990D35"/>
    <w:p w:rsidR="00AE71E2" w:rsidRPr="00AE71E2" w:rsidRDefault="00AE71E2" w:rsidP="00AE71E2"/>
    <w:p w:rsidR="00990D35" w:rsidRDefault="00990D35" w:rsidP="00990D35">
      <w:pPr>
        <w:pStyle w:val="Antrat2"/>
      </w:pPr>
      <w:bookmarkStart w:id="19" w:name="_Toc478646328"/>
      <w:r>
        <w:t>Programos vartotojo vadovas</w:t>
      </w:r>
      <w:bookmarkEnd w:id="19"/>
    </w:p>
    <w:p w:rsidR="004E11B9" w:rsidRDefault="004E11B9" w:rsidP="004E11B9">
      <w:pPr>
        <w:ind w:firstLine="0"/>
      </w:pPr>
    </w:p>
    <w:p w:rsidR="00705B74" w:rsidRDefault="00705B74" w:rsidP="004E11B9">
      <w:pPr>
        <w:ind w:firstLine="0"/>
      </w:pPr>
      <w:r>
        <w:t>PASTABA: norėdami peržiūrėti pagalbą vartotojui, spauskite Pagalba -&gt; Informacija. Norėdami baigti darbą su programa, spauskite Failas -&gt; Baigti.</w:t>
      </w:r>
    </w:p>
    <w:p w:rsidR="00427F24" w:rsidRDefault="00427F24" w:rsidP="004E11B9">
      <w:pPr>
        <w:ind w:firstLine="0"/>
      </w:pPr>
    </w:p>
    <w:p w:rsidR="004E11B9" w:rsidRDefault="004E11B9" w:rsidP="004E11B9">
      <w:pPr>
        <w:pStyle w:val="Sraopastraipa"/>
        <w:numPr>
          <w:ilvl w:val="0"/>
          <w:numId w:val="4"/>
        </w:numPr>
      </w:pPr>
      <w:r>
        <w:t>Atidarę programą, spauskite Failas -&gt; Įvesti.</w:t>
      </w:r>
    </w:p>
    <w:p w:rsidR="004E11B9" w:rsidRDefault="004E11B9" w:rsidP="004E11B9">
      <w:pPr>
        <w:pStyle w:val="Sraopastraipa"/>
        <w:numPr>
          <w:ilvl w:val="0"/>
          <w:numId w:val="4"/>
        </w:numPr>
      </w:pPr>
      <w:r>
        <w:t>Pasirinkite duomenų failą, iš kurio norite nuskaityti.</w:t>
      </w:r>
    </w:p>
    <w:p w:rsidR="004E11B9" w:rsidRDefault="004E11B9" w:rsidP="004E11B9">
      <w:pPr>
        <w:pStyle w:val="Sraopastraipa"/>
        <w:numPr>
          <w:ilvl w:val="0"/>
          <w:numId w:val="4"/>
        </w:numPr>
      </w:pPr>
      <w:r>
        <w:t>Pasirinkite rezultatų failą, į kurį norite spausdinti.</w:t>
      </w:r>
    </w:p>
    <w:p w:rsidR="00234A79" w:rsidRDefault="00234A79" w:rsidP="004E11B9">
      <w:pPr>
        <w:pStyle w:val="Sraopastraipa"/>
        <w:numPr>
          <w:ilvl w:val="0"/>
          <w:numId w:val="4"/>
        </w:numPr>
      </w:pPr>
      <w:r>
        <w:t>Į teksto laukelį „Įveskite norimą automobilio modelį“ įveskite savo norimą automobilio modelį.</w:t>
      </w:r>
    </w:p>
    <w:p w:rsidR="004E11B9" w:rsidRDefault="00234A79" w:rsidP="004E11B9">
      <w:pPr>
        <w:pStyle w:val="Sraopastraipa"/>
        <w:numPr>
          <w:ilvl w:val="0"/>
          <w:numId w:val="4"/>
        </w:numPr>
      </w:pPr>
      <w:r>
        <w:t>Spauskite Skaičiavimas -&gt; Skaičiuoti. Bus atlikti skaičiavimai.</w:t>
      </w:r>
    </w:p>
    <w:p w:rsidR="00234A79" w:rsidRDefault="00234A79" w:rsidP="004E11B9">
      <w:pPr>
        <w:pStyle w:val="Sraopastraipa"/>
        <w:numPr>
          <w:ilvl w:val="0"/>
          <w:numId w:val="4"/>
        </w:numPr>
      </w:pPr>
      <w:r>
        <w:t>Kai skaičiavimai bus atlikti, spauskite Skaičiavimas -&gt; Spausdinti.</w:t>
      </w:r>
    </w:p>
    <w:p w:rsidR="00234A79" w:rsidRDefault="00234A79" w:rsidP="004E11B9">
      <w:pPr>
        <w:pStyle w:val="Sraopastraipa"/>
        <w:numPr>
          <w:ilvl w:val="0"/>
          <w:numId w:val="4"/>
        </w:numPr>
      </w:pPr>
      <w:r>
        <w:t>Programos veikimas baigtas. Galite peržiūrėti gautus rezultatus ir uždaryti programą.</w:t>
      </w:r>
    </w:p>
    <w:p w:rsidR="00990D35" w:rsidRDefault="00990D35" w:rsidP="00990D35"/>
    <w:p w:rsidR="00990D35" w:rsidRPr="00844988" w:rsidRDefault="00990D35" w:rsidP="00990D35"/>
    <w:p w:rsidR="00990D35" w:rsidRPr="00844988" w:rsidRDefault="00990D35" w:rsidP="00990D35">
      <w:pPr>
        <w:pStyle w:val="Antrat2"/>
      </w:pPr>
      <w:bookmarkStart w:id="20" w:name="_Toc478646329"/>
      <w:r w:rsidRPr="00844988">
        <w:t>Programos tekstas</w:t>
      </w:r>
      <w:bookmarkEnd w:id="20"/>
    </w:p>
    <w:p w:rsidR="00990D35" w:rsidRDefault="00990D35" w:rsidP="00990D35">
      <w:pPr>
        <w:pStyle w:val="Programostekstas"/>
      </w:pPr>
    </w:p>
    <w:p w:rsidR="00990D35" w:rsidRDefault="00E37436" w:rsidP="00990D35">
      <w:pPr>
        <w:pStyle w:val="Programostekstas"/>
        <w:rPr>
          <w:b/>
        </w:rPr>
      </w:pPr>
      <w:r>
        <w:rPr>
          <w:b/>
        </w:rPr>
        <w:t>Abstrakti klasė AutomobilioBlueprint: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L3_AugustasMačijauskas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AutomobilioBlueprint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Gamintojas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Modelis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PagaminimoData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Kuras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AutomobilioBlueprint(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kur)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.Gamintojas = gam;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.Modelis = mod;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.PagaminimoData = pag;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.Kuras = kur;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{0, -10}     {1, -7}         {2:yyyy MM}            {3, -15}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Gamintojas, Modelis, PagaminimoData, Kuras);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abstract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Nusidėvėjimas();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E37436" w:rsidRDefault="00E37436" w:rsidP="00E37436">
      <w:pPr>
        <w:pStyle w:val="Programostekstas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E37436" w:rsidRDefault="00E37436" w:rsidP="00E37436">
      <w:pPr>
        <w:pStyle w:val="Programostekstas"/>
        <w:rPr>
          <w:rFonts w:ascii="Consolas" w:hAnsi="Consolas" w:cs="Consolas"/>
          <w:b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b/>
          <w:color w:val="000000"/>
          <w:sz w:val="19"/>
          <w:szCs w:val="19"/>
          <w:lang w:eastAsia="lt-LT"/>
        </w:rPr>
        <w:lastRenderedPageBreak/>
        <w:t>AutomobilioBlueprint klasę paveldinti išvestinė klasė: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L3_AugustasMačijauskas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AutomobilioBlueprint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ValstybinisNumeris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TechninėApžiūra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VidutinėsSąnaudos {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get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set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Automobilis(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valstNr,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gam,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mod,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tech,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kur,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vidSan) :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base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(gam, mod, pag, kur)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.ValstybinisNumeris = valstNr;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.TechninėApžiūra = tech;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.VidutinėsSąnaudos = vidSan;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.Compare(a1.ValstybinisNumeris, a2.ValstybinisNumeris,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((a1.TechninėApžiūra &lt; a2.TechninėApžiūra) || ((a1.TechninėApžiūra == a2.TechninėApžiūra) &amp;&amp; (poz &lt; 0)));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poz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.Compare(a1.ValstybinisNumeris, a2.ValstybinisNumeris,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StringComparison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.CurrentCulture);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((a1.TechninėApžiūra &gt; a2.TechninėApžiūra) || ((a1.TechninėApžiūra == a2.TechninėApžiūra) &amp;&amp; (poz &gt; 0)));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a1.PagaminimoData &lt; a2.PagaminimoData;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operator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&gt;=(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a1.PagaminimoData &gt; a2.PagaminimoData;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ToString()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       {0, 6}           {1, -10}     {2, -20} {3:yyyy MM}            {4:yyyy MM dd}         {5, -15}    {6, 5:f1}"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ValstybinisNumeris, Gamintojas, Modelis, PagaminimoData, TechninėApžiūra, Kuras, VidutinėsSąnaudos);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Nusidėvėjimas()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VidutinėsSąnaudos *= 1.05;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E37436" w:rsidRDefault="00E37436" w:rsidP="00E37436">
      <w:pPr>
        <w:pStyle w:val="Programostekstas"/>
        <w:rPr>
          <w:rFonts w:ascii="Consolas" w:hAnsi="Consolas" w:cs="Consolas"/>
          <w:b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pStyle w:val="Programostekstas"/>
        <w:rPr>
          <w:rFonts w:ascii="Consolas" w:hAnsi="Consolas" w:cs="Consolas"/>
          <w:b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b/>
          <w:color w:val="000000"/>
          <w:sz w:val="19"/>
          <w:szCs w:val="19"/>
          <w:lang w:eastAsia="lt-LT"/>
        </w:rPr>
        <w:t>Programos tekstas: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System.Collections.Generic;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System.ComponentModel;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System.Data;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System.Drawing;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System.Linq;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System.Text;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System.Windows.Forms;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System.IO;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FF"/>
          <w:sz w:val="19"/>
          <w:szCs w:val="19"/>
          <w:lang w:eastAsia="lt-LT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L3_AugustasMačijauskas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Autumobiliai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Form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automobiliai;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markes;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gamintojai;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rez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info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"..\\..\\informacijaVartotojui.txt"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Autumobiliai()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InitializeComponent();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įvestiToolStripMenuItem_Click(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"Vyksta duomenų įvedimas. Prašome palaukti."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openFile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OpenFileDialog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openFile.Title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duomenų failą"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result = openFile.ShowDialog();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fn = openFile.FileName;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automobiliai = Read(fn);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nuskaityti. Pasirinkite failą,\nį kurį norite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saveFile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SaveFileDialog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saveFile.Filter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"txt files (*.txt)|*.txt|All files (*.*)|*.*"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saveFile.Title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"Pasirinkite failą, į kurį norite spausdinti"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result = saveFile.ShowDialog();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(result ==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DialogResult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.OK)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rez = saveFile.FileName;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.Exists(rez))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.Delete(rez);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Write(rez, automobiliai,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"Pradiniai duomenys:"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x;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"Duomenys nuskaityti ir atspaudtinti.\nGalima atlikti skaičiavimus."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Ivesti.Enabled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Read(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fn)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(fn))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line;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[] parts;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vn, gam, mod, kur;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pag, tech;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san;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while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((line = reader.ReadLine()) !=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parts = line.Split(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';'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vn = parts[0].Trim();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gam = parts[1].Trim();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mod = parts[2].Trim();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pag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.Parse(parts[3].Trim());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tech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.Parse(parts[4].Trim());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kur = parts[5].Trim();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san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.Parse(parts[6].Trim());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(vn, gam, mod, pag, tech, kur, san);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ret.Add(naujas);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fn,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kont,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const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virsus =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"------------------------------------------------------------------------------------------------------------------------------------\r\n"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 Nr. Valstybinis numeris     Gamintojas     Modelis          Pagaminimo data     Techninė apžiūra      Kuro tipas     Kuro sąnaudos \r\n"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"------------------------------------------------------------------------------------------------------------------------------------"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(kont.Count &lt; 0)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writer.WriteLine(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"Studentų konteineris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writer.WriteLine(antraste);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writer.WriteLine(virsus);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kont.Count; i++)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krep = kont[i];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writer.WriteLine(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"{0, 3} {1}"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i + 1, krep.ToString());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writer.WriteLine(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"------------------------------------------------------------------------------------------------------------------------------------\n"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fn,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gamintojai,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antraste)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writer.WriteLine(antraste);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gamintojas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gamintojai)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writer.WriteLine(gamintojas);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writer.WriteLine();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fn,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var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StreamWriter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.Open(fn,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FileMode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.Append)))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writer.WriteLine(text);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Baigti_Click(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Close();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Skaiciuoti_Click(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"Atliekami skaičiavimai. Prašome palaukti."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naujausias1;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naujausias2;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RastiDuNaujausius(automobiliai,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naujausias1,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naujausias2);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Write(rez,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"Naujausias automobilis:\n"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"Valstybinis numeris"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{naujausias1.ValstybinisNumeris,20}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"Gamintojas"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{naujausias1.Gamintojas,20}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"Modelis"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{naujausias1.Modelis,20}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P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6"/>
          <w:szCs w:val="19"/>
          <w:lang w:eastAsia="lt-LT"/>
        </w:rPr>
      </w:pP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               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$"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"Pagaminimo data"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,25}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 xml:space="preserve"> : 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{naujausias1.PagaminimoData.ToString(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"yyyy MM"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),20}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\n"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+</w:t>
      </w:r>
    </w:p>
    <w:p w:rsidR="00E37436" w:rsidRP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6"/>
          <w:szCs w:val="19"/>
          <w:lang w:eastAsia="lt-LT"/>
        </w:rPr>
      </w:pP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               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$"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"Techninė apžiūra"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,25}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 xml:space="preserve"> : 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{naujausias1.TechninėApžiūra.ToString(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"yyyy MM dd"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),20}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\n"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"Kuro tipas"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{naujausias1.Kuras,20}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"Kuro sąnaudos"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{naujausias1.VidutinėsSąnaudos,20}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Write(rez,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"Antras naujausias automobilis:\n"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"Valstybinis numeris"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{naujausias2.ValstybinisNumeris,20}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"Gamintojas"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{naujausias2.Gamintojas,20}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"Modelis"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{naujausias2.Modelis,20}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P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6"/>
          <w:szCs w:val="19"/>
          <w:lang w:eastAsia="lt-LT"/>
        </w:rPr>
      </w:pP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               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$"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"Pagaminimo data"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,25}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 xml:space="preserve"> : 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{naujausias2.PagaminimoData.ToString(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"yyyy MM"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),20}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\n"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+</w:t>
      </w:r>
    </w:p>
    <w:p w:rsidR="00E37436" w:rsidRP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6"/>
          <w:szCs w:val="19"/>
          <w:lang w:eastAsia="lt-LT"/>
        </w:rPr>
      </w:pP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               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$"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"Techninė apžiūra"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,25}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 xml:space="preserve"> : 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{naujausias2.TechninėApžiūra.ToString(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"yyyy MM dd"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>),20}</w:t>
      </w:r>
      <w:r w:rsidRPr="00E37436">
        <w:rPr>
          <w:rFonts w:ascii="Consolas" w:hAnsi="Consolas" w:cs="Consolas"/>
          <w:color w:val="A31515"/>
          <w:sz w:val="16"/>
          <w:szCs w:val="19"/>
          <w:lang w:eastAsia="lt-LT"/>
        </w:rPr>
        <w:t>\n"</w:t>
      </w:r>
      <w:r w:rsidRPr="00E37436">
        <w:rPr>
          <w:rFonts w:ascii="Consolas" w:hAnsi="Consolas" w:cs="Consolas"/>
          <w:color w:val="000000"/>
          <w:sz w:val="16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"Kuro tipas"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{naujausias2.Kuras,20}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"Kuro sąnaudos"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,25}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: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{naujausias2.VidutinėsSąnaudos,20}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marke = textBox1.Text;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markes = AtrinktiPagalMarke(automobiliai, marke);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(markes.Count &gt; 0)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Write(rez, markes,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$"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{marke}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markės automobiliai:"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Rikiuoti(markes);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Write(rez, markes,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$"Surikiuoti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{marke}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markės automobiliai:"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Write(rez,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"Modelių sąrašas tuščias!\n"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gamintojai = AtrinktiGamintojus(automobiliai);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Write(rez, gamintojai,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"Gamintojų sąrašas:"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Paseno(automobiliai);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Write(rez, automobiliai,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"Automobiliai paseno:"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Skaiciuoti.Enabled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Spausdinti.Enabled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"Skaičiavimai atlikti. Galima spausdinti."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Paseno(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automobiliai)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 automobiliai.ForEach(x =&gt; x.Nusidėvėjimas());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auto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automobiliai)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auto.Nusidėvėjimas();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AtrinktiGamintojus(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automobiliai)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automobiliai.Count; i++)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(!ret.Contains(automobiliai[i].Gamintojas))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ret.Add(automobiliai[i].Gamintojas);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Rikiuoti(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automobiliai)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minIndex;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automobiliai.Count - 1; i++)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minIndex = i;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j = i + 1; j &lt; automobiliai.Count; j++)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(automobiliai[j] &lt; automobiliai[minIndex])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minIndex = j;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temp = automobiliai[i];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automobiliai[i] = automobiliai[minIndex];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automobiliai[minIndex] = temp;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 AtrinktiPagalMarke(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automobiliai,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marke)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ret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automobiliai.Count; i++)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(automobiliai[i].Modelis == marke)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naujas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(automobiliai[i].ValstybinisNumeris,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automobiliai[i].Gamintojas, automobiliai[i].Modelis,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automobiliai[i].PagaminimoData, automobiliai[i].TechninėApžiūra,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automobiliai[i].Kuras, automobiliai[i].VidutinėsSąnaudos);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ret.Add(naujas);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ret;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RastiDuNaujausius(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List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&gt; automobiliai,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a1,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out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a1 = automobiliai[0];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a2 = automobiliai[1];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(a2 &gt;= a1)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temp = a1;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a1 = a2;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a2 = temp;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2; i &lt; automobiliai.Count; i++)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Automobilis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temp = automobiliai[i];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(temp &gt;= a1 &amp;&amp; temp &gt;=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a2 = a1;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a1 = temp;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(temp &gt;= a2)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a2 = temp;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Spausdinti_Click(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txt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.ReadAllText(rez);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richTextBox1.Text = txt;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skaičiavimasToolStripMenuItem.Enabled =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Informacija_Click(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"Peržiūrima informacija vartotojui."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x =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File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.ReadAllText(info);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.Show(x);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textBox1_MouseClick(</w:t>
      </w:r>
      <w:r>
        <w:rPr>
          <w:rFonts w:ascii="Consolas" w:hAnsi="Consolas" w:cs="Consolas"/>
          <w:color w:val="0000FF"/>
          <w:sz w:val="19"/>
          <w:szCs w:val="19"/>
          <w:lang w:eastAsia="lt-LT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eastAsia="lt-LT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e)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E37436" w:rsidRDefault="00E37436" w:rsidP="00E3743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E37436" w:rsidRPr="00E37436" w:rsidRDefault="00E37436" w:rsidP="00E37436">
      <w:pPr>
        <w:pStyle w:val="Programostekstas"/>
        <w:rPr>
          <w:rFonts w:ascii="Consolas" w:hAnsi="Consolas" w:cs="Consolas"/>
          <w:b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90D35" w:rsidRPr="00844988" w:rsidRDefault="00990D35" w:rsidP="00990D35">
      <w:pPr>
        <w:pStyle w:val="Programostekstas"/>
      </w:pPr>
    </w:p>
    <w:p w:rsidR="00990D35" w:rsidRDefault="00990D35" w:rsidP="00990D35">
      <w:pPr>
        <w:pStyle w:val="Antrat2"/>
      </w:pPr>
      <w:bookmarkStart w:id="21" w:name="_Toc478646330"/>
      <w:r w:rsidRPr="00844988">
        <w:t>Pradiniai duomenys ir rezultatai</w:t>
      </w:r>
      <w:bookmarkEnd w:id="21"/>
    </w:p>
    <w:p w:rsidR="006F1AF4" w:rsidRDefault="006F1AF4" w:rsidP="006F1AF4"/>
    <w:p w:rsidR="006F1AF4" w:rsidRDefault="00680026" w:rsidP="00680026">
      <w:pPr>
        <w:ind w:firstLine="0"/>
      </w:pPr>
      <w:r>
        <w:t>Pradiniai duomenys nr. 1:</w:t>
      </w:r>
    </w:p>
    <w:p w:rsidR="00597222" w:rsidRDefault="00597222" w:rsidP="00680026">
      <w:pPr>
        <w:ind w:firstLine="0"/>
      </w:pPr>
      <w:r>
        <w:rPr>
          <w:noProof/>
          <w:lang w:eastAsia="lt-LT"/>
        </w:rPr>
        <w:drawing>
          <wp:inline distT="0" distB="0" distL="0" distR="0" wp14:anchorId="0F10A014" wp14:editId="5A0F4307">
            <wp:extent cx="6509264" cy="3590925"/>
            <wp:effectExtent l="0" t="0" r="6350" b="0"/>
            <wp:docPr id="68" name="Paveikslėlis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0619" cy="359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26" w:rsidRDefault="00680026" w:rsidP="00680026">
      <w:pPr>
        <w:ind w:firstLine="0"/>
      </w:pPr>
      <w:r>
        <w:lastRenderedPageBreak/>
        <w:t>Rezultatai nr. 1:</w:t>
      </w:r>
    </w:p>
    <w:p w:rsidR="006C5C22" w:rsidRDefault="006C5C22" w:rsidP="00AC3B8F">
      <w:pPr>
        <w:ind w:left="-567" w:firstLine="0"/>
      </w:pPr>
      <w:r>
        <w:rPr>
          <w:noProof/>
          <w:lang w:eastAsia="lt-LT"/>
        </w:rPr>
        <w:drawing>
          <wp:inline distT="0" distB="0" distL="0" distR="0" wp14:anchorId="1707E40B" wp14:editId="652B318A">
            <wp:extent cx="6740907" cy="4629150"/>
            <wp:effectExtent l="0" t="0" r="3175" b="0"/>
            <wp:docPr id="69" name="Paveikslėlis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5448" cy="4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22" w:rsidRDefault="006C5C22" w:rsidP="00AC3B8F">
      <w:pPr>
        <w:ind w:left="-567" w:firstLine="0"/>
      </w:pPr>
      <w:r>
        <w:rPr>
          <w:noProof/>
          <w:lang w:eastAsia="lt-LT"/>
        </w:rPr>
        <w:drawing>
          <wp:inline distT="0" distB="0" distL="0" distR="0" wp14:anchorId="6859A39D" wp14:editId="254FB7EB">
            <wp:extent cx="6753225" cy="4637609"/>
            <wp:effectExtent l="0" t="0" r="0" b="0"/>
            <wp:docPr id="70" name="Paveikslėlis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69698" cy="46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26" w:rsidRDefault="00680026" w:rsidP="00680026">
      <w:pPr>
        <w:ind w:firstLine="0"/>
      </w:pPr>
    </w:p>
    <w:p w:rsidR="00680026" w:rsidRDefault="00680026" w:rsidP="00680026">
      <w:pPr>
        <w:ind w:firstLine="0"/>
      </w:pPr>
      <w:r>
        <w:lastRenderedPageBreak/>
        <w:t>Pradiniai duomenys nr. 2</w:t>
      </w:r>
      <w:r>
        <w:t>:</w:t>
      </w:r>
    </w:p>
    <w:p w:rsidR="00D44A67" w:rsidRDefault="00D44A67" w:rsidP="00680026">
      <w:pPr>
        <w:ind w:firstLine="0"/>
      </w:pPr>
      <w:r>
        <w:rPr>
          <w:noProof/>
          <w:lang w:eastAsia="lt-LT"/>
        </w:rPr>
        <w:drawing>
          <wp:inline distT="0" distB="0" distL="0" distR="0" wp14:anchorId="18B24C46" wp14:editId="1E0C4F80">
            <wp:extent cx="5391150" cy="3333750"/>
            <wp:effectExtent l="0" t="0" r="0" b="0"/>
            <wp:docPr id="71" name="Paveikslėlis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67" w:rsidRDefault="00D44A67" w:rsidP="00680026">
      <w:pPr>
        <w:ind w:firstLine="0"/>
      </w:pPr>
    </w:p>
    <w:p w:rsidR="00680026" w:rsidRDefault="00680026" w:rsidP="00680026">
      <w:pPr>
        <w:ind w:firstLine="0"/>
      </w:pPr>
      <w:r>
        <w:t>Rezultatai nr. 2</w:t>
      </w:r>
      <w:r>
        <w:t>:</w:t>
      </w:r>
    </w:p>
    <w:p w:rsidR="00D44A67" w:rsidRDefault="00C0422E" w:rsidP="00680026">
      <w:pPr>
        <w:ind w:firstLine="0"/>
      </w:pPr>
      <w:r>
        <w:rPr>
          <w:noProof/>
          <w:lang w:eastAsia="lt-LT"/>
        </w:rPr>
        <w:drawing>
          <wp:inline distT="0" distB="0" distL="0" distR="0" wp14:anchorId="46084EFD" wp14:editId="469EF5EB">
            <wp:extent cx="6299835" cy="4324350"/>
            <wp:effectExtent l="0" t="0" r="5715" b="0"/>
            <wp:docPr id="72" name="Paveikslėlis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>
      <w:pPr>
        <w:pStyle w:val="Programostekstas"/>
      </w:pPr>
    </w:p>
    <w:p w:rsidR="00990D35" w:rsidRDefault="00C0422E" w:rsidP="00990D35">
      <w:pPr>
        <w:pStyle w:val="Programostekstas"/>
      </w:pPr>
      <w:r>
        <w:rPr>
          <w:noProof/>
          <w:lang w:eastAsia="lt-LT"/>
        </w:rPr>
        <w:lastRenderedPageBreak/>
        <w:drawing>
          <wp:inline distT="0" distB="0" distL="0" distR="0" wp14:anchorId="29655399" wp14:editId="511FD723">
            <wp:extent cx="6299835" cy="4324350"/>
            <wp:effectExtent l="0" t="0" r="5715" b="0"/>
            <wp:docPr id="73" name="Paveikslėlis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990D35" w:rsidRDefault="00990D35" w:rsidP="00990D35">
      <w:pPr>
        <w:pStyle w:val="Programostekstas"/>
      </w:pPr>
    </w:p>
    <w:p w:rsidR="00AB7416" w:rsidRPr="0015714D" w:rsidRDefault="00AB7416" w:rsidP="000D7125">
      <w:pPr>
        <w:pStyle w:val="Antrat1"/>
      </w:pPr>
      <w:r>
        <w:br w:type="page"/>
      </w:r>
      <w:bookmarkStart w:id="23" w:name="_Toc478646331"/>
      <w:r w:rsidR="0087338F">
        <w:lastRenderedPageBreak/>
        <w:t>Susietasis sąrašas</w:t>
      </w:r>
      <w:r w:rsidRPr="0015714D">
        <w:t xml:space="preserve"> (L</w:t>
      </w:r>
      <w:r w:rsidR="00C25271">
        <w:t>4</w:t>
      </w:r>
      <w:r w:rsidRPr="0015714D">
        <w:t>)</w:t>
      </w:r>
      <w:bookmarkEnd w:id="23"/>
    </w:p>
    <w:p w:rsidR="00990D35" w:rsidRPr="00844988" w:rsidRDefault="00990D35" w:rsidP="00990D35">
      <w:pPr>
        <w:pStyle w:val="Antrat2"/>
      </w:pPr>
      <w:bookmarkStart w:id="24" w:name="_Toc478646332"/>
      <w:r w:rsidRPr="00844988">
        <w:t>Darb</w:t>
      </w:r>
      <w:r w:rsidRPr="00C87140">
        <w:t>o</w:t>
      </w:r>
      <w:r w:rsidRPr="00844988">
        <w:t xml:space="preserve"> užduotis</w:t>
      </w:r>
      <w:bookmarkEnd w:id="24"/>
    </w:p>
    <w:p w:rsidR="00990D35" w:rsidRDefault="00990D35" w:rsidP="00990D35"/>
    <w:p w:rsidR="00990D35" w:rsidRDefault="0041002B" w:rsidP="0041002B">
      <w:pPr>
        <w:ind w:firstLine="0"/>
      </w:pPr>
      <w:r>
        <w:rPr>
          <w:noProof/>
          <w:lang w:eastAsia="lt-LT"/>
        </w:rPr>
        <w:drawing>
          <wp:inline distT="0" distB="0" distL="0" distR="0" wp14:anchorId="57561C3C" wp14:editId="68046776">
            <wp:extent cx="6066846" cy="1945843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18" cy="19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35" w:rsidRDefault="00990D35" w:rsidP="00990D35"/>
    <w:p w:rsidR="00990D35" w:rsidRDefault="00990D35" w:rsidP="00990D35">
      <w:pPr>
        <w:pStyle w:val="Antrat2"/>
      </w:pPr>
      <w:bookmarkStart w:id="25" w:name="_Toc478646333"/>
      <w:r>
        <w:t>Grafinės vartotojo sąsajos schema</w:t>
      </w:r>
      <w:r w:rsidR="0087338F">
        <w:t xml:space="preserve"> ir paveikslas</w:t>
      </w:r>
      <w:bookmarkEnd w:id="25"/>
    </w:p>
    <w:p w:rsidR="00990D35" w:rsidRDefault="00990D35" w:rsidP="00990D35"/>
    <w:p w:rsidR="00990D35" w:rsidRDefault="00990D35" w:rsidP="00990D35"/>
    <w:p w:rsidR="00990D35" w:rsidRDefault="00990D35" w:rsidP="00990D35"/>
    <w:p w:rsidR="00990D35" w:rsidRDefault="00990D35" w:rsidP="00990D35">
      <w:pPr>
        <w:pStyle w:val="Antrat2"/>
      </w:pPr>
      <w:bookmarkStart w:id="26" w:name="_Toc478646334"/>
      <w:r>
        <w:t>Sąsajoje panaudotų komponentų keičiamos savybės</w:t>
      </w:r>
      <w:bookmarkEnd w:id="26"/>
    </w:p>
    <w:p w:rsidR="00990D35" w:rsidRDefault="00990D35" w:rsidP="00990D35"/>
    <w:p w:rsidR="00990D35" w:rsidRDefault="00990D35" w:rsidP="00990D35"/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2689"/>
        <w:gridCol w:w="4036"/>
      </w:tblGrid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antrat"/>
            </w:pPr>
            <w:r>
              <w:t>Komponentas</w:t>
            </w: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antrat"/>
            </w:pPr>
            <w:r>
              <w:t>Reikšmė</w:t>
            </w: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</w:tbl>
    <w:p w:rsidR="00990D35" w:rsidRDefault="00990D35" w:rsidP="00990D35"/>
    <w:p w:rsidR="00AE71E2" w:rsidRDefault="00AE71E2" w:rsidP="00AE71E2"/>
    <w:p w:rsidR="00AE71E2" w:rsidRPr="00AE71E2" w:rsidRDefault="00AE71E2" w:rsidP="00AE71E2"/>
    <w:p w:rsidR="00990D35" w:rsidRDefault="00990D35" w:rsidP="00990D35">
      <w:pPr>
        <w:pStyle w:val="Antrat2"/>
      </w:pPr>
      <w:bookmarkStart w:id="27" w:name="_Toc478646335"/>
      <w:r>
        <w:t>Programos vartotojo vadovas</w:t>
      </w:r>
      <w:bookmarkEnd w:id="27"/>
    </w:p>
    <w:p w:rsidR="00990D35" w:rsidRDefault="00990D35" w:rsidP="00990D35"/>
    <w:p w:rsidR="00990D35" w:rsidRDefault="00990D35" w:rsidP="00990D35"/>
    <w:p w:rsidR="00990D35" w:rsidRPr="00844988" w:rsidRDefault="00990D35" w:rsidP="00990D35"/>
    <w:p w:rsidR="00990D35" w:rsidRPr="00844988" w:rsidRDefault="00990D35" w:rsidP="00990D35">
      <w:pPr>
        <w:pStyle w:val="Antrat2"/>
      </w:pPr>
      <w:bookmarkStart w:id="28" w:name="_Toc478646336"/>
      <w:r w:rsidRPr="00844988">
        <w:t>Programos tekstas</w:t>
      </w:r>
      <w:bookmarkEnd w:id="28"/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Pr="00844988" w:rsidRDefault="00990D35" w:rsidP="00990D35">
      <w:pPr>
        <w:pStyle w:val="Programostekstas"/>
      </w:pPr>
    </w:p>
    <w:p w:rsidR="00990D35" w:rsidRDefault="00990D35" w:rsidP="00990D35">
      <w:pPr>
        <w:pStyle w:val="Antrat2"/>
      </w:pPr>
      <w:bookmarkStart w:id="29" w:name="_Toc478646337"/>
      <w:r w:rsidRPr="00844988">
        <w:t>Pradiniai duomenys ir rezultatai</w:t>
      </w:r>
      <w:bookmarkEnd w:id="29"/>
    </w:p>
    <w:p w:rsidR="006F1AF4" w:rsidRDefault="006F1AF4" w:rsidP="006F1AF4"/>
    <w:p w:rsidR="006F1AF4" w:rsidRDefault="006F1AF4" w:rsidP="006F1AF4"/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AB7416" w:rsidRPr="0015714D" w:rsidRDefault="00AB7416" w:rsidP="000D7125">
      <w:pPr>
        <w:pStyle w:val="Antrat1"/>
      </w:pPr>
      <w:r>
        <w:br w:type="page"/>
      </w:r>
      <w:bookmarkStart w:id="30" w:name="_Toc478646338"/>
      <w:r w:rsidR="0087338F">
        <w:lastRenderedPageBreak/>
        <w:t>Bendrinės klasės</w:t>
      </w:r>
      <w:r w:rsidR="000D7125" w:rsidRPr="000D7125">
        <w:t xml:space="preserve"> </w:t>
      </w:r>
      <w:r w:rsidRPr="0015714D">
        <w:t>(L</w:t>
      </w:r>
      <w:r w:rsidR="00C25271">
        <w:t>5</w:t>
      </w:r>
      <w:r w:rsidRPr="0015714D">
        <w:t>)</w:t>
      </w:r>
      <w:bookmarkEnd w:id="30"/>
    </w:p>
    <w:p w:rsidR="00990D35" w:rsidRPr="00844988" w:rsidRDefault="00990D35" w:rsidP="00990D35">
      <w:pPr>
        <w:pStyle w:val="Antrat2"/>
      </w:pPr>
      <w:bookmarkStart w:id="31" w:name="_Toc478646339"/>
      <w:r w:rsidRPr="00844988">
        <w:t>Darb</w:t>
      </w:r>
      <w:r w:rsidRPr="00C87140">
        <w:t>o</w:t>
      </w:r>
      <w:r w:rsidRPr="00844988">
        <w:t xml:space="preserve"> užduotis</w:t>
      </w:r>
      <w:bookmarkEnd w:id="31"/>
    </w:p>
    <w:p w:rsidR="00990D35" w:rsidRDefault="00990D35" w:rsidP="00990D35"/>
    <w:p w:rsidR="00990D35" w:rsidRDefault="00990D35" w:rsidP="00990D35"/>
    <w:p w:rsidR="00990D35" w:rsidRDefault="00990D35" w:rsidP="00990D35"/>
    <w:p w:rsidR="00990D35" w:rsidRDefault="00990D35" w:rsidP="00990D35">
      <w:pPr>
        <w:pStyle w:val="Antrat2"/>
      </w:pPr>
      <w:bookmarkStart w:id="32" w:name="_Toc478646340"/>
      <w:r>
        <w:t>Grafinės vartotojo sąsajos schema</w:t>
      </w:r>
      <w:r w:rsidR="0087338F">
        <w:t xml:space="preserve"> ir paveikslas</w:t>
      </w:r>
      <w:bookmarkEnd w:id="32"/>
    </w:p>
    <w:p w:rsidR="00990D35" w:rsidRDefault="00990D35" w:rsidP="00990D35"/>
    <w:p w:rsidR="00990D35" w:rsidRDefault="00990D35" w:rsidP="00990D35"/>
    <w:p w:rsidR="00990D35" w:rsidRDefault="00990D35" w:rsidP="00990D35"/>
    <w:p w:rsidR="00990D35" w:rsidRDefault="00990D35" w:rsidP="00990D35">
      <w:pPr>
        <w:pStyle w:val="Antrat2"/>
      </w:pPr>
      <w:bookmarkStart w:id="33" w:name="_Toc478646341"/>
      <w:r>
        <w:t>Sąsajoje panaudotų komponentų keičiamos savybės</w:t>
      </w:r>
      <w:bookmarkEnd w:id="33"/>
    </w:p>
    <w:p w:rsidR="00990D35" w:rsidRDefault="00990D35" w:rsidP="00990D35"/>
    <w:p w:rsidR="00990D35" w:rsidRDefault="00990D35" w:rsidP="00990D35"/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2347"/>
        <w:gridCol w:w="2689"/>
        <w:gridCol w:w="4036"/>
      </w:tblGrid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antrat"/>
            </w:pPr>
            <w:r>
              <w:t>Komponentas</w:t>
            </w: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antrat"/>
            </w:pPr>
            <w:r>
              <w:t>Savybė</w:t>
            </w: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antrat"/>
            </w:pPr>
            <w:r>
              <w:t>Reikšmė</w:t>
            </w: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  <w:tr w:rsidR="00990D35" w:rsidRPr="00F56923" w:rsidTr="0002339E">
        <w:trPr>
          <w:jc w:val="center"/>
        </w:trPr>
        <w:tc>
          <w:tcPr>
            <w:tcW w:w="2347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2689" w:type="dxa"/>
          </w:tcPr>
          <w:p w:rsidR="00990D35" w:rsidRPr="00336D40" w:rsidRDefault="00990D35" w:rsidP="00052178">
            <w:pPr>
              <w:pStyle w:val="Lentelscels"/>
            </w:pPr>
          </w:p>
        </w:tc>
        <w:tc>
          <w:tcPr>
            <w:tcW w:w="4036" w:type="dxa"/>
          </w:tcPr>
          <w:p w:rsidR="00990D35" w:rsidRPr="00336D40" w:rsidRDefault="00990D35" w:rsidP="00052178">
            <w:pPr>
              <w:pStyle w:val="Lentelscels"/>
            </w:pPr>
          </w:p>
        </w:tc>
      </w:tr>
    </w:tbl>
    <w:p w:rsidR="00990D35" w:rsidRDefault="00990D35" w:rsidP="00990D35"/>
    <w:p w:rsidR="00AE71E2" w:rsidRPr="00AE71E2" w:rsidRDefault="00AE71E2" w:rsidP="00AE71E2"/>
    <w:p w:rsidR="00990D35" w:rsidRDefault="00990D35" w:rsidP="00990D35">
      <w:pPr>
        <w:pStyle w:val="Antrat2"/>
      </w:pPr>
      <w:bookmarkStart w:id="34" w:name="_Toc478646342"/>
      <w:r>
        <w:t>Programos vartotojo vadovas</w:t>
      </w:r>
      <w:bookmarkEnd w:id="34"/>
    </w:p>
    <w:p w:rsidR="00990D35" w:rsidRDefault="00990D35" w:rsidP="00990D35"/>
    <w:p w:rsidR="00990D35" w:rsidRDefault="00990D35" w:rsidP="00990D35"/>
    <w:p w:rsidR="00990D35" w:rsidRPr="00844988" w:rsidRDefault="00990D35" w:rsidP="00990D35"/>
    <w:p w:rsidR="00990D35" w:rsidRPr="00844988" w:rsidRDefault="00990D35" w:rsidP="00990D35">
      <w:pPr>
        <w:pStyle w:val="Antrat2"/>
      </w:pPr>
      <w:bookmarkStart w:id="35" w:name="_Toc478646343"/>
      <w:r w:rsidRPr="00844988">
        <w:t>Programos tekstas</w:t>
      </w:r>
      <w:bookmarkEnd w:id="35"/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Pr="00844988" w:rsidRDefault="00990D35" w:rsidP="00990D35">
      <w:pPr>
        <w:pStyle w:val="Programostekstas"/>
      </w:pPr>
    </w:p>
    <w:p w:rsidR="00990D35" w:rsidRDefault="00990D35" w:rsidP="00990D35">
      <w:pPr>
        <w:pStyle w:val="Antrat2"/>
      </w:pPr>
      <w:bookmarkStart w:id="36" w:name="_Toc478646344"/>
      <w:r w:rsidRPr="00844988">
        <w:t>Pradiniai duomenys ir rezultatai</w:t>
      </w:r>
      <w:bookmarkEnd w:id="36"/>
    </w:p>
    <w:p w:rsidR="006F1AF4" w:rsidRDefault="006F1AF4" w:rsidP="006F1AF4"/>
    <w:p w:rsidR="006F1AF4" w:rsidRDefault="006F1AF4" w:rsidP="006F1AF4"/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p w:rsidR="00990D35" w:rsidRDefault="00990D35" w:rsidP="00990D35">
      <w:pPr>
        <w:pStyle w:val="Programostekstas"/>
      </w:pPr>
    </w:p>
    <w:sectPr w:rsidR="00990D35" w:rsidSect="00291C8F"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960" w:rsidRDefault="00283960">
      <w:r>
        <w:separator/>
      </w:r>
    </w:p>
  </w:endnote>
  <w:endnote w:type="continuationSeparator" w:id="0">
    <w:p w:rsidR="00283960" w:rsidRDefault="0028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86B" w:rsidRDefault="00EC786B" w:rsidP="00EB5168">
    <w:pPr>
      <w:pStyle w:val="Porat"/>
      <w:rPr>
        <w:rStyle w:val="Puslapionumeris"/>
      </w:rPr>
    </w:pPr>
    <w:r>
      <w:rPr>
        <w:rStyle w:val="Puslapionumeris"/>
      </w:rPr>
      <w:fldChar w:fldCharType="begin"/>
    </w:r>
    <w:r>
      <w:rPr>
        <w:rStyle w:val="Puslapionumeris"/>
      </w:rPr>
      <w:instrText xml:space="preserve">PAGE  </w:instrText>
    </w:r>
    <w:r>
      <w:rPr>
        <w:rStyle w:val="Puslapionumeris"/>
      </w:rPr>
      <w:fldChar w:fldCharType="separate"/>
    </w:r>
    <w:r w:rsidRPr="00EB5168">
      <w:rPr>
        <w:rStyle w:val="Puslapionumeris"/>
      </w:rPr>
      <w:t>1</w:t>
    </w:r>
    <w:r>
      <w:rPr>
        <w:rStyle w:val="Puslapionumeris"/>
      </w:rPr>
      <w:fldChar w:fldCharType="end"/>
    </w:r>
  </w:p>
  <w:p w:rsidR="00EC786B" w:rsidRDefault="00EC786B" w:rsidP="00EB5168">
    <w:pPr>
      <w:pStyle w:val="Pora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86B" w:rsidRDefault="00EC786B" w:rsidP="00EB5168">
    <w:pPr>
      <w:pStyle w:val="Porat"/>
    </w:pPr>
    <w:r>
      <w:tab/>
    </w:r>
    <w:r>
      <w:tab/>
    </w:r>
    <w:r>
      <w:rPr>
        <w:rStyle w:val="Puslapionumeris"/>
      </w:rPr>
      <w:fldChar w:fldCharType="begin"/>
    </w:r>
    <w:r>
      <w:rPr>
        <w:rStyle w:val="Puslapionumeris"/>
      </w:rPr>
      <w:instrText xml:space="preserve"> PAGE </w:instrText>
    </w:r>
    <w:r>
      <w:rPr>
        <w:rStyle w:val="Puslapionumeris"/>
      </w:rPr>
      <w:fldChar w:fldCharType="separate"/>
    </w:r>
    <w:r w:rsidR="00C21BBB">
      <w:rPr>
        <w:rStyle w:val="Puslapionumeris"/>
        <w:noProof/>
      </w:rPr>
      <w:t>45</w:t>
    </w:r>
    <w:r>
      <w:rPr>
        <w:rStyle w:val="Puslapionumeri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86B" w:rsidRDefault="00EC786B" w:rsidP="00EB5168">
    <w:pPr>
      <w:pStyle w:val="Porat"/>
    </w:pPr>
    <w:r>
      <w:tab/>
    </w:r>
    <w:r>
      <w:tab/>
    </w:r>
    <w:r>
      <w:rPr>
        <w:rStyle w:val="Puslapionumeris"/>
      </w:rPr>
      <w:fldChar w:fldCharType="begin"/>
    </w:r>
    <w:r>
      <w:rPr>
        <w:rStyle w:val="Puslapionumeris"/>
      </w:rPr>
      <w:instrText xml:space="preserve"> PAGE </w:instrText>
    </w:r>
    <w:r>
      <w:rPr>
        <w:rStyle w:val="Puslapionumeris"/>
      </w:rPr>
      <w:fldChar w:fldCharType="separate"/>
    </w:r>
    <w:r w:rsidR="00C21BBB">
      <w:rPr>
        <w:rStyle w:val="Puslapionumeris"/>
        <w:noProof/>
      </w:rPr>
      <w:t>30</w:t>
    </w:r>
    <w:r>
      <w:rPr>
        <w:rStyle w:val="Puslapionumeri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960" w:rsidRDefault="00283960">
      <w:r>
        <w:separator/>
      </w:r>
    </w:p>
  </w:footnote>
  <w:footnote w:type="continuationSeparator" w:id="0">
    <w:p w:rsidR="00283960" w:rsidRDefault="00283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786B" w:rsidRPr="00EB5168" w:rsidRDefault="00EC786B" w:rsidP="00EB5168">
    <w:pPr>
      <w:pStyle w:val="Antrats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A3E9F"/>
    <w:multiLevelType w:val="hybridMultilevel"/>
    <w:tmpl w:val="44E68296"/>
    <w:lvl w:ilvl="0" w:tplc="DE68F4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7B02F6"/>
    <w:multiLevelType w:val="hybridMultilevel"/>
    <w:tmpl w:val="877E94B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917BF"/>
    <w:multiLevelType w:val="hybridMultilevel"/>
    <w:tmpl w:val="EFB4713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03629"/>
    <w:multiLevelType w:val="multilevel"/>
    <w:tmpl w:val="28CA2C98"/>
    <w:lvl w:ilvl="0">
      <w:start w:val="1"/>
      <w:numFmt w:val="decimal"/>
      <w:pStyle w:val="Antrat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Antrat2"/>
      <w:lvlText w:val="%1.%2."/>
      <w:lvlJc w:val="left"/>
      <w:pPr>
        <w:tabs>
          <w:tab w:val="num" w:pos="7938"/>
        </w:tabs>
        <w:ind w:left="7938" w:hanging="566"/>
      </w:pPr>
      <w:rPr>
        <w:rFonts w:hint="default"/>
      </w:rPr>
    </w:lvl>
    <w:lvl w:ilvl="2">
      <w:start w:val="1"/>
      <w:numFmt w:val="decimal"/>
      <w:pStyle w:val="Antrat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945"/>
    <w:rsid w:val="00000825"/>
    <w:rsid w:val="00011FC9"/>
    <w:rsid w:val="0002339E"/>
    <w:rsid w:val="00032E13"/>
    <w:rsid w:val="000411F3"/>
    <w:rsid w:val="00050795"/>
    <w:rsid w:val="00052178"/>
    <w:rsid w:val="000541E0"/>
    <w:rsid w:val="00060EA0"/>
    <w:rsid w:val="00060F88"/>
    <w:rsid w:val="000A0BB4"/>
    <w:rsid w:val="000A4E4F"/>
    <w:rsid w:val="000A52E7"/>
    <w:rsid w:val="000C6F49"/>
    <w:rsid w:val="000D1216"/>
    <w:rsid w:val="000D7125"/>
    <w:rsid w:val="000F346E"/>
    <w:rsid w:val="000F7F7F"/>
    <w:rsid w:val="00100F55"/>
    <w:rsid w:val="001326D0"/>
    <w:rsid w:val="0013329A"/>
    <w:rsid w:val="00153F63"/>
    <w:rsid w:val="0015714D"/>
    <w:rsid w:val="0016215D"/>
    <w:rsid w:val="0019327B"/>
    <w:rsid w:val="001B421A"/>
    <w:rsid w:val="001D22F1"/>
    <w:rsid w:val="001E733B"/>
    <w:rsid w:val="001F0046"/>
    <w:rsid w:val="001F3B6F"/>
    <w:rsid w:val="00210088"/>
    <w:rsid w:val="00234A79"/>
    <w:rsid w:val="0024688C"/>
    <w:rsid w:val="00260F87"/>
    <w:rsid w:val="0026167A"/>
    <w:rsid w:val="0026528E"/>
    <w:rsid w:val="00271886"/>
    <w:rsid w:val="00276971"/>
    <w:rsid w:val="00283960"/>
    <w:rsid w:val="00291C8F"/>
    <w:rsid w:val="002949A3"/>
    <w:rsid w:val="002B7EB1"/>
    <w:rsid w:val="002C56BD"/>
    <w:rsid w:val="002E3EF8"/>
    <w:rsid w:val="002E4FD7"/>
    <w:rsid w:val="002E52EF"/>
    <w:rsid w:val="002F0415"/>
    <w:rsid w:val="00303C6C"/>
    <w:rsid w:val="003103EB"/>
    <w:rsid w:val="0036692B"/>
    <w:rsid w:val="00371CB7"/>
    <w:rsid w:val="00375D63"/>
    <w:rsid w:val="00377145"/>
    <w:rsid w:val="003C1470"/>
    <w:rsid w:val="003F01F0"/>
    <w:rsid w:val="003F1D21"/>
    <w:rsid w:val="004044F5"/>
    <w:rsid w:val="00404E84"/>
    <w:rsid w:val="0041002B"/>
    <w:rsid w:val="00415D80"/>
    <w:rsid w:val="00417554"/>
    <w:rsid w:val="00420507"/>
    <w:rsid w:val="00421252"/>
    <w:rsid w:val="00421B9D"/>
    <w:rsid w:val="00427F24"/>
    <w:rsid w:val="00454A4D"/>
    <w:rsid w:val="0046029C"/>
    <w:rsid w:val="004771C9"/>
    <w:rsid w:val="004965DE"/>
    <w:rsid w:val="004A1203"/>
    <w:rsid w:val="004A6A01"/>
    <w:rsid w:val="004A7333"/>
    <w:rsid w:val="004B6C2E"/>
    <w:rsid w:val="004C1CB6"/>
    <w:rsid w:val="004C1D62"/>
    <w:rsid w:val="004C3D88"/>
    <w:rsid w:val="004D6534"/>
    <w:rsid w:val="004E11B9"/>
    <w:rsid w:val="004E181F"/>
    <w:rsid w:val="004E1836"/>
    <w:rsid w:val="004E4B8D"/>
    <w:rsid w:val="004F1466"/>
    <w:rsid w:val="004F161B"/>
    <w:rsid w:val="004F31F0"/>
    <w:rsid w:val="00501F32"/>
    <w:rsid w:val="005039FD"/>
    <w:rsid w:val="0052026C"/>
    <w:rsid w:val="00523E48"/>
    <w:rsid w:val="00531F74"/>
    <w:rsid w:val="00542438"/>
    <w:rsid w:val="00545BD4"/>
    <w:rsid w:val="00553E63"/>
    <w:rsid w:val="005908F5"/>
    <w:rsid w:val="005971EE"/>
    <w:rsid w:val="00597222"/>
    <w:rsid w:val="005A7115"/>
    <w:rsid w:val="005B13B5"/>
    <w:rsid w:val="005B6AD8"/>
    <w:rsid w:val="005C1AE7"/>
    <w:rsid w:val="005C73ED"/>
    <w:rsid w:val="005D61C6"/>
    <w:rsid w:val="005E674E"/>
    <w:rsid w:val="005E6A9A"/>
    <w:rsid w:val="005F283E"/>
    <w:rsid w:val="006075CE"/>
    <w:rsid w:val="00607D98"/>
    <w:rsid w:val="00612387"/>
    <w:rsid w:val="00632FA2"/>
    <w:rsid w:val="00647CBE"/>
    <w:rsid w:val="006524F7"/>
    <w:rsid w:val="006614E1"/>
    <w:rsid w:val="006667FC"/>
    <w:rsid w:val="00672279"/>
    <w:rsid w:val="00680026"/>
    <w:rsid w:val="006835B3"/>
    <w:rsid w:val="0068638D"/>
    <w:rsid w:val="006B5741"/>
    <w:rsid w:val="006B7255"/>
    <w:rsid w:val="006C5C22"/>
    <w:rsid w:val="006E530E"/>
    <w:rsid w:val="006F141F"/>
    <w:rsid w:val="006F1AF4"/>
    <w:rsid w:val="007016E8"/>
    <w:rsid w:val="00704B4F"/>
    <w:rsid w:val="00705B74"/>
    <w:rsid w:val="007214CF"/>
    <w:rsid w:val="00725BAD"/>
    <w:rsid w:val="00731267"/>
    <w:rsid w:val="00732C6D"/>
    <w:rsid w:val="00750D9B"/>
    <w:rsid w:val="0075757B"/>
    <w:rsid w:val="007622C3"/>
    <w:rsid w:val="00764412"/>
    <w:rsid w:val="00765F70"/>
    <w:rsid w:val="007A779C"/>
    <w:rsid w:val="007E6559"/>
    <w:rsid w:val="007F2481"/>
    <w:rsid w:val="007F39F5"/>
    <w:rsid w:val="00802212"/>
    <w:rsid w:val="0080471B"/>
    <w:rsid w:val="00837A49"/>
    <w:rsid w:val="008403AF"/>
    <w:rsid w:val="00840EAB"/>
    <w:rsid w:val="00844988"/>
    <w:rsid w:val="008458FC"/>
    <w:rsid w:val="00854C26"/>
    <w:rsid w:val="008630B7"/>
    <w:rsid w:val="0087338F"/>
    <w:rsid w:val="008947BC"/>
    <w:rsid w:val="008B11B2"/>
    <w:rsid w:val="008D794B"/>
    <w:rsid w:val="008E7457"/>
    <w:rsid w:val="00902737"/>
    <w:rsid w:val="00912DC4"/>
    <w:rsid w:val="0092019F"/>
    <w:rsid w:val="009226D3"/>
    <w:rsid w:val="009253E0"/>
    <w:rsid w:val="009276F6"/>
    <w:rsid w:val="00932992"/>
    <w:rsid w:val="00935D7E"/>
    <w:rsid w:val="00940558"/>
    <w:rsid w:val="00940D94"/>
    <w:rsid w:val="009501ED"/>
    <w:rsid w:val="00951A27"/>
    <w:rsid w:val="00953893"/>
    <w:rsid w:val="00965287"/>
    <w:rsid w:val="00972830"/>
    <w:rsid w:val="00981A5C"/>
    <w:rsid w:val="00983E6D"/>
    <w:rsid w:val="00990243"/>
    <w:rsid w:val="00990D35"/>
    <w:rsid w:val="009A106A"/>
    <w:rsid w:val="009D40ED"/>
    <w:rsid w:val="009F0BCF"/>
    <w:rsid w:val="00A048A6"/>
    <w:rsid w:val="00A049DD"/>
    <w:rsid w:val="00A34153"/>
    <w:rsid w:val="00A44658"/>
    <w:rsid w:val="00A60A4F"/>
    <w:rsid w:val="00A6795E"/>
    <w:rsid w:val="00A73356"/>
    <w:rsid w:val="00A8219A"/>
    <w:rsid w:val="00A90D8F"/>
    <w:rsid w:val="00AA1CBA"/>
    <w:rsid w:val="00AB26BB"/>
    <w:rsid w:val="00AB5616"/>
    <w:rsid w:val="00AB7416"/>
    <w:rsid w:val="00AC218B"/>
    <w:rsid w:val="00AC3B8F"/>
    <w:rsid w:val="00AD78A0"/>
    <w:rsid w:val="00AE0E37"/>
    <w:rsid w:val="00AE71E2"/>
    <w:rsid w:val="00AE7C8B"/>
    <w:rsid w:val="00B00B69"/>
    <w:rsid w:val="00B11EE7"/>
    <w:rsid w:val="00B24A0A"/>
    <w:rsid w:val="00B4162B"/>
    <w:rsid w:val="00B44CF2"/>
    <w:rsid w:val="00B72BDC"/>
    <w:rsid w:val="00B73755"/>
    <w:rsid w:val="00B77E00"/>
    <w:rsid w:val="00B822EA"/>
    <w:rsid w:val="00BA4DB8"/>
    <w:rsid w:val="00BA6C27"/>
    <w:rsid w:val="00BA7144"/>
    <w:rsid w:val="00BC1C60"/>
    <w:rsid w:val="00BC2F33"/>
    <w:rsid w:val="00BE07D1"/>
    <w:rsid w:val="00BE7267"/>
    <w:rsid w:val="00BF02C2"/>
    <w:rsid w:val="00C0027D"/>
    <w:rsid w:val="00C00CAC"/>
    <w:rsid w:val="00C03BEA"/>
    <w:rsid w:val="00C0422E"/>
    <w:rsid w:val="00C12BDA"/>
    <w:rsid w:val="00C21BBB"/>
    <w:rsid w:val="00C25271"/>
    <w:rsid w:val="00C27F49"/>
    <w:rsid w:val="00C41944"/>
    <w:rsid w:val="00C634C1"/>
    <w:rsid w:val="00C665B3"/>
    <w:rsid w:val="00C66E8D"/>
    <w:rsid w:val="00C676F1"/>
    <w:rsid w:val="00C80332"/>
    <w:rsid w:val="00C86607"/>
    <w:rsid w:val="00C87140"/>
    <w:rsid w:val="00CA2D81"/>
    <w:rsid w:val="00CA347D"/>
    <w:rsid w:val="00CA6853"/>
    <w:rsid w:val="00CB1024"/>
    <w:rsid w:val="00CB42F0"/>
    <w:rsid w:val="00CC5565"/>
    <w:rsid w:val="00CD48AA"/>
    <w:rsid w:val="00CD58DB"/>
    <w:rsid w:val="00CF13D2"/>
    <w:rsid w:val="00D10218"/>
    <w:rsid w:val="00D237B5"/>
    <w:rsid w:val="00D25120"/>
    <w:rsid w:val="00D25154"/>
    <w:rsid w:val="00D253F8"/>
    <w:rsid w:val="00D273F6"/>
    <w:rsid w:val="00D44A67"/>
    <w:rsid w:val="00D47865"/>
    <w:rsid w:val="00D560C9"/>
    <w:rsid w:val="00D63D4F"/>
    <w:rsid w:val="00D7382E"/>
    <w:rsid w:val="00D73D90"/>
    <w:rsid w:val="00D87108"/>
    <w:rsid w:val="00D94575"/>
    <w:rsid w:val="00DC6ECF"/>
    <w:rsid w:val="00DF5E01"/>
    <w:rsid w:val="00E023AA"/>
    <w:rsid w:val="00E03A86"/>
    <w:rsid w:val="00E06B5F"/>
    <w:rsid w:val="00E074AE"/>
    <w:rsid w:val="00E16F20"/>
    <w:rsid w:val="00E27EA1"/>
    <w:rsid w:val="00E37436"/>
    <w:rsid w:val="00E40534"/>
    <w:rsid w:val="00E55394"/>
    <w:rsid w:val="00E713C8"/>
    <w:rsid w:val="00E768B1"/>
    <w:rsid w:val="00E80340"/>
    <w:rsid w:val="00E85F52"/>
    <w:rsid w:val="00E94D8D"/>
    <w:rsid w:val="00EB089D"/>
    <w:rsid w:val="00EB3A00"/>
    <w:rsid w:val="00EB5168"/>
    <w:rsid w:val="00EC3ED7"/>
    <w:rsid w:val="00EC786B"/>
    <w:rsid w:val="00EE0A6D"/>
    <w:rsid w:val="00EF2343"/>
    <w:rsid w:val="00EF764A"/>
    <w:rsid w:val="00F075F3"/>
    <w:rsid w:val="00F11FA4"/>
    <w:rsid w:val="00F16C66"/>
    <w:rsid w:val="00F322D2"/>
    <w:rsid w:val="00F32903"/>
    <w:rsid w:val="00F368DB"/>
    <w:rsid w:val="00F45991"/>
    <w:rsid w:val="00F508E8"/>
    <w:rsid w:val="00F7662E"/>
    <w:rsid w:val="00FA46D2"/>
    <w:rsid w:val="00FA74B6"/>
    <w:rsid w:val="00FC657D"/>
    <w:rsid w:val="00FC7945"/>
    <w:rsid w:val="00FD419A"/>
    <w:rsid w:val="00FD6A2D"/>
    <w:rsid w:val="00FE06DA"/>
    <w:rsid w:val="00FE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10AB71"/>
  <w15:docId w15:val="{9FA9D554-3750-4074-B8DC-9228D809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Antrat1">
    <w:name w:val="heading 1"/>
    <w:basedOn w:val="prastasis"/>
    <w:next w:val="prastasis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Antrat2">
    <w:name w:val="heading 2"/>
    <w:basedOn w:val="prastasis"/>
    <w:next w:val="prastasis"/>
    <w:link w:val="Antrat2Diagrama"/>
    <w:uiPriority w:val="9"/>
    <w:qFormat/>
    <w:rsid w:val="00A6795E"/>
    <w:pPr>
      <w:keepNext/>
      <w:numPr>
        <w:ilvl w:val="1"/>
        <w:numId w:val="1"/>
      </w:numPr>
      <w:tabs>
        <w:tab w:val="clear" w:pos="7938"/>
        <w:tab w:val="num" w:pos="2268"/>
      </w:tabs>
      <w:spacing w:before="240" w:after="60"/>
      <w:ind w:left="2268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Antrat3">
    <w:name w:val="heading 3"/>
    <w:basedOn w:val="prastasis"/>
    <w:next w:val="prastasis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Antrat4">
    <w:name w:val="heading 4"/>
    <w:basedOn w:val="prastasis"/>
    <w:next w:val="prastasis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orat">
    <w:name w:val="footer"/>
    <w:basedOn w:val="prastasis"/>
    <w:link w:val="PoratDiagrama"/>
    <w:uiPriority w:val="99"/>
    <w:rsid w:val="00EB5168"/>
    <w:pPr>
      <w:tabs>
        <w:tab w:val="center" w:pos="4153"/>
        <w:tab w:val="right" w:pos="9781"/>
      </w:tabs>
    </w:pPr>
  </w:style>
  <w:style w:type="character" w:styleId="Puslapionumeris">
    <w:name w:val="page number"/>
    <w:basedOn w:val="Numatytasispastraiposriftas"/>
    <w:semiHidden/>
  </w:style>
  <w:style w:type="paragraph" w:styleId="Antrats">
    <w:name w:val="header"/>
    <w:basedOn w:val="prastasis"/>
    <w:rsid w:val="00EB5168"/>
    <w:pPr>
      <w:tabs>
        <w:tab w:val="center" w:pos="4153"/>
        <w:tab w:val="right" w:pos="8306"/>
      </w:tabs>
    </w:pPr>
  </w:style>
  <w:style w:type="character" w:styleId="Hipersaitas">
    <w:name w:val="Hyperlink"/>
    <w:semiHidden/>
    <w:locked/>
    <w:rPr>
      <w:color w:val="0000FF"/>
      <w:u w:val="single"/>
    </w:rPr>
  </w:style>
  <w:style w:type="paragraph" w:styleId="Turinys1">
    <w:name w:val="toc 1"/>
    <w:basedOn w:val="prastasis"/>
    <w:next w:val="prastasis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urinys2">
    <w:name w:val="toc 2"/>
    <w:basedOn w:val="prastasis"/>
    <w:next w:val="prastasis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urinys3">
    <w:name w:val="toc 3"/>
    <w:basedOn w:val="prastasis"/>
    <w:next w:val="prastasis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urinys4">
    <w:name w:val="toc 4"/>
    <w:basedOn w:val="prastasis"/>
    <w:next w:val="prastasis"/>
    <w:autoRedefine/>
    <w:semiHidden/>
    <w:pPr>
      <w:ind w:left="600"/>
    </w:pPr>
  </w:style>
  <w:style w:type="paragraph" w:styleId="Turinys5">
    <w:name w:val="toc 5"/>
    <w:basedOn w:val="prastasis"/>
    <w:next w:val="prastasis"/>
    <w:autoRedefine/>
    <w:semiHidden/>
    <w:locked/>
    <w:pPr>
      <w:ind w:left="800"/>
    </w:pPr>
  </w:style>
  <w:style w:type="paragraph" w:styleId="Turinys6">
    <w:name w:val="toc 6"/>
    <w:basedOn w:val="prastasis"/>
    <w:next w:val="prastasis"/>
    <w:autoRedefine/>
    <w:semiHidden/>
    <w:locked/>
    <w:pPr>
      <w:ind w:left="1000"/>
    </w:pPr>
  </w:style>
  <w:style w:type="paragraph" w:styleId="Turinys7">
    <w:name w:val="toc 7"/>
    <w:basedOn w:val="prastasis"/>
    <w:next w:val="prastasis"/>
    <w:autoRedefine/>
    <w:semiHidden/>
    <w:locked/>
    <w:pPr>
      <w:ind w:left="1200"/>
    </w:pPr>
  </w:style>
  <w:style w:type="paragraph" w:styleId="Turinys8">
    <w:name w:val="toc 8"/>
    <w:basedOn w:val="prastasis"/>
    <w:next w:val="prastasis"/>
    <w:autoRedefine/>
    <w:semiHidden/>
    <w:locked/>
    <w:pPr>
      <w:ind w:left="1400"/>
    </w:pPr>
  </w:style>
  <w:style w:type="paragraph" w:styleId="Turinys9">
    <w:name w:val="toc 9"/>
    <w:basedOn w:val="prastasis"/>
    <w:next w:val="prastasis"/>
    <w:autoRedefine/>
    <w:semiHidden/>
    <w:locked/>
    <w:pPr>
      <w:ind w:left="1600"/>
    </w:pPr>
  </w:style>
  <w:style w:type="character" w:customStyle="1" w:styleId="Antrat2Diagrama">
    <w:name w:val="Antraštė 2 Diagrama"/>
    <w:link w:val="Antrat2"/>
    <w:uiPriority w:val="9"/>
    <w:rsid w:val="00A6795E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PoratDiagrama">
    <w:name w:val="Poraštė Diagrama"/>
    <w:link w:val="Porat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prastasis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prastasis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prastasis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prastasis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Komentaronuoroda">
    <w:name w:val="annotation reference"/>
    <w:semiHidden/>
    <w:locked/>
    <w:rsid w:val="00A6795E"/>
    <w:rPr>
      <w:sz w:val="16"/>
      <w:szCs w:val="16"/>
    </w:rPr>
  </w:style>
  <w:style w:type="paragraph" w:styleId="Komentarotekstas">
    <w:name w:val="annotation text"/>
    <w:basedOn w:val="prastasis"/>
    <w:semiHidden/>
    <w:locked/>
    <w:rsid w:val="00A6795E"/>
    <w:rPr>
      <w:sz w:val="20"/>
    </w:rPr>
  </w:style>
  <w:style w:type="paragraph" w:styleId="Komentarotema">
    <w:name w:val="annotation subject"/>
    <w:basedOn w:val="Komentarotekstas"/>
    <w:next w:val="Komentarotekstas"/>
    <w:semiHidden/>
    <w:locked/>
    <w:rsid w:val="00A6795E"/>
    <w:rPr>
      <w:b/>
      <w:bCs/>
    </w:rPr>
  </w:style>
  <w:style w:type="paragraph" w:styleId="Debesliotekstas">
    <w:name w:val="Balloon Text"/>
    <w:basedOn w:val="prastasis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Sraopastraipa">
    <w:name w:val="List Paragraph"/>
    <w:basedOn w:val="prastasis"/>
    <w:uiPriority w:val="34"/>
    <w:qFormat/>
    <w:rsid w:val="00E713C8"/>
    <w:pPr>
      <w:ind w:left="720"/>
      <w:contextualSpacing/>
    </w:pPr>
  </w:style>
  <w:style w:type="table" w:styleId="Lentelstinklelis">
    <w:name w:val="Table Grid"/>
    <w:basedOn w:val="prastojilentel"/>
    <w:uiPriority w:val="59"/>
    <w:locked/>
    <w:rsid w:val="008D7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chart" Target="charts/chart1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cijauskas\Desktop\T2\Augustas_Ma&#269;ijauskas_Laboratoriniai_50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macijauskas\Desktop\Darbai_2\Sprendimai2\L2\Diagram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lt-L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Krep</a:t>
            </a:r>
            <a:r>
              <a:rPr lang="lt-LT" b="1"/>
              <a:t>šininkų</a:t>
            </a:r>
            <a:r>
              <a:rPr lang="lt-LT" b="1" baseline="0"/>
              <a:t> amžiai ir ūgiai</a:t>
            </a:r>
            <a:endParaRPr lang="lt-LT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t-L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Amžius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88900">
                <a:solidFill>
                  <a:schemeClr val="accent1"/>
                </a:solidFill>
              </a:ln>
              <a:effectLst/>
            </c:spPr>
          </c:marker>
          <c:dPt>
            <c:idx val="4"/>
            <c:marker>
              <c:symbol val="circle"/>
              <c:size val="5"/>
              <c:spPr>
                <a:solidFill>
                  <a:schemeClr val="accent1"/>
                </a:solidFill>
                <a:ln w="88900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3810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7EE1-4486-8010-691CF3F72098}"/>
              </c:ext>
            </c:extLst>
          </c:dPt>
          <c:dLbls>
            <c:dLbl>
              <c:idx val="2"/>
              <c:layout>
                <c:manualLayout>
                  <c:x val="-1.645872715816005E-2"/>
                  <c:y val="-3.611696468855868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EE1-4486-8010-691CF3F72098}"/>
                </c:ext>
              </c:extLst>
            </c:dLbl>
            <c:dLbl>
              <c:idx val="4"/>
              <c:layout>
                <c:manualLayout>
                  <c:x val="-1.1417769376181566E-2"/>
                  <c:y val="3.340311307623815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EE1-4486-8010-691CF3F7209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lt-LT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naujasFailas!$B$4:$B$9</c:f>
              <c:strCache>
                <c:ptCount val="6"/>
                <c:pt idx="0">
                  <c:v> Ignas Ignaitis       </c:v>
                </c:pt>
                <c:pt idx="1">
                  <c:v> Mikas Mikaitis       </c:v>
                </c:pt>
                <c:pt idx="2">
                  <c:v> Klaidas Klaidaitis   </c:v>
                </c:pt>
                <c:pt idx="3">
                  <c:v> Vardas2 Pavarde2     </c:v>
                </c:pt>
                <c:pt idx="4">
                  <c:v> Vardas1 Pavarde1     </c:v>
                </c:pt>
                <c:pt idx="5">
                  <c:v> Vardas3 Pavarde3     </c:v>
                </c:pt>
              </c:strCache>
            </c:strRef>
          </c:cat>
          <c:val>
            <c:numRef>
              <c:f>naujasFailas!$C$4:$C$9</c:f>
              <c:numCache>
                <c:formatCode>General</c:formatCode>
                <c:ptCount val="6"/>
                <c:pt idx="0">
                  <c:v>15</c:v>
                </c:pt>
                <c:pt idx="1">
                  <c:v>15</c:v>
                </c:pt>
                <c:pt idx="2">
                  <c:v>16</c:v>
                </c:pt>
                <c:pt idx="3">
                  <c:v>15</c:v>
                </c:pt>
                <c:pt idx="4">
                  <c:v>18</c:v>
                </c:pt>
                <c:pt idx="5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EE1-4486-8010-691CF3F720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1382752"/>
        <c:axId val="421385048"/>
      </c:lineChart>
      <c:lineChart>
        <c:grouping val="standard"/>
        <c:varyColors val="0"/>
        <c:ser>
          <c:idx val="1"/>
          <c:order val="1"/>
          <c:tx>
            <c:v>Ūgis</c:v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88900">
                <a:solidFill>
                  <a:schemeClr val="accent2"/>
                </a:solidFill>
              </a:ln>
              <a:effectLst/>
            </c:spPr>
          </c:marker>
          <c:dLbls>
            <c:dLbl>
              <c:idx val="4"/>
              <c:layout>
                <c:manualLayout>
                  <c:x val="-2.074671667931877E-2"/>
                  <c:y val="-3.344311554375881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EE1-4486-8010-691CF3F7209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lt-LT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naujasFailas!$B$4:$B$9</c:f>
              <c:strCache>
                <c:ptCount val="6"/>
                <c:pt idx="0">
                  <c:v> Ignas Ignaitis       </c:v>
                </c:pt>
                <c:pt idx="1">
                  <c:v> Mikas Mikaitis       </c:v>
                </c:pt>
                <c:pt idx="2">
                  <c:v> Klaidas Klaidaitis   </c:v>
                </c:pt>
                <c:pt idx="3">
                  <c:v> Vardas2 Pavarde2     </c:v>
                </c:pt>
                <c:pt idx="4">
                  <c:v> Vardas1 Pavarde1     </c:v>
                </c:pt>
                <c:pt idx="5">
                  <c:v> Vardas3 Pavarde3     </c:v>
                </c:pt>
              </c:strCache>
            </c:strRef>
          </c:cat>
          <c:val>
            <c:numRef>
              <c:f>naujasFailas!$D$4:$D$9</c:f>
              <c:numCache>
                <c:formatCode>General</c:formatCode>
                <c:ptCount val="6"/>
                <c:pt idx="0">
                  <c:v>1.99</c:v>
                </c:pt>
                <c:pt idx="1">
                  <c:v>1.98</c:v>
                </c:pt>
                <c:pt idx="2">
                  <c:v>1.98</c:v>
                </c:pt>
                <c:pt idx="3">
                  <c:v>1.98</c:v>
                </c:pt>
                <c:pt idx="4">
                  <c:v>2.0499999999999998</c:v>
                </c:pt>
                <c:pt idx="5">
                  <c:v>1.99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7EE1-4486-8010-691CF3F720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7107864"/>
        <c:axId val="497110160"/>
      </c:lineChart>
      <c:catAx>
        <c:axId val="421382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Krepšininkai</a:t>
                </a:r>
              </a:p>
            </c:rich>
          </c:tx>
          <c:layout>
            <c:manualLayout>
              <c:xMode val="edge"/>
              <c:yMode val="edge"/>
              <c:x val="0.46349503045418866"/>
              <c:y val="0.884346248035420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lt-LT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t-LT"/>
          </a:p>
        </c:txPr>
        <c:crossAx val="421385048"/>
        <c:crosses val="autoZero"/>
        <c:auto val="1"/>
        <c:lblAlgn val="ctr"/>
        <c:lblOffset val="100"/>
        <c:noMultiLvlLbl val="0"/>
      </c:catAx>
      <c:valAx>
        <c:axId val="421385048"/>
        <c:scaling>
          <c:orientation val="minMax"/>
          <c:min val="14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Amžius, metais</a:t>
                </a:r>
              </a:p>
            </c:rich>
          </c:tx>
          <c:layout>
            <c:manualLayout>
              <c:xMode val="edge"/>
              <c:yMode val="edge"/>
              <c:x val="1.0149065396941336E-2"/>
              <c:y val="0.3692074353340076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lt-L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t-LT"/>
          </a:p>
        </c:txPr>
        <c:crossAx val="421382752"/>
        <c:crosses val="autoZero"/>
        <c:crossBetween val="between"/>
      </c:valAx>
      <c:valAx>
        <c:axId val="49711016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lt-LT" b="1"/>
                  <a:t>Ūgis,</a:t>
                </a:r>
                <a:r>
                  <a:rPr lang="lt-LT" b="1" baseline="0"/>
                  <a:t> metrais</a:t>
                </a:r>
              </a:p>
            </c:rich>
          </c:tx>
          <c:layout>
            <c:manualLayout>
              <c:xMode val="edge"/>
              <c:yMode val="edge"/>
              <c:x val="0.97056131723680927"/>
              <c:y val="0.3804492189770761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lt-LT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lt-LT"/>
          </a:p>
        </c:txPr>
        <c:crossAx val="497107864"/>
        <c:crosses val="max"/>
        <c:crossBetween val="between"/>
        <c:majorUnit val="1.0000000000000002E-2"/>
        <c:minorUnit val="5.000000000000001E-3"/>
      </c:valAx>
      <c:catAx>
        <c:axId val="49710786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97110160"/>
        <c:crosses val="autoZero"/>
        <c:auto val="1"/>
        <c:lblAlgn val="ctr"/>
        <c:lblOffset val="100"/>
        <c:noMultiLvlLbl val="0"/>
      </c:catAx>
      <c:spPr>
        <a:gradFill>
          <a:gsLst>
            <a:gs pos="100000">
              <a:schemeClr val="accent4"/>
            </a:gs>
            <a:gs pos="0">
              <a:schemeClr val="bg1"/>
            </a:gs>
          </a:gsLst>
          <a:lin ang="5400000" scaled="1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lt-LT"/>
        </a:p>
      </c:txPr>
    </c:legend>
    <c:plotVisOnly val="1"/>
    <c:dispBlanksAs val="gap"/>
    <c:showDLblsOverMax val="0"/>
  </c:chart>
  <c:spPr>
    <a:gradFill>
      <a:gsLst>
        <a:gs pos="79000">
          <a:schemeClr val="accent2">
            <a:lumMod val="40000"/>
            <a:lumOff val="60000"/>
          </a:schemeClr>
        </a:gs>
        <a:gs pos="100000">
          <a:schemeClr val="accent1">
            <a:lumMod val="30000"/>
            <a:lumOff val="70000"/>
          </a:schemeClr>
        </a:gs>
      </a:gsLst>
      <a:lin ang="5400000" scaled="1"/>
    </a:gra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lt-L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52D0E-D294-4CF2-954F-620F70F37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Augustas_Mačijauskas_Laboratoriniai_502.dotx</Template>
  <TotalTime>374</TotalTime>
  <Pages>45</Pages>
  <Words>35439</Words>
  <Characters>20201</Characters>
  <Application>Microsoft Office Word</Application>
  <DocSecurity>0</DocSecurity>
  <Lines>168</Lines>
  <Paragraphs>111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KAUNO TECHNOLOGIJOS UNIVERSITETAS</vt:lpstr>
      <vt:lpstr>KAUNO TECHNOLOGIJOS UNIVERSITETAS</vt:lpstr>
    </vt:vector>
  </TitlesOfParts>
  <Company>KTU-Tempus</Company>
  <LinksUpToDate>false</LinksUpToDate>
  <CharactersWithSpaces>55529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Augustas Mačijauskas</dc:creator>
  <cp:lastModifiedBy>Augustas Mačijauskas</cp:lastModifiedBy>
  <cp:revision>182</cp:revision>
  <cp:lastPrinted>2018-05-31T06:50:00Z</cp:lastPrinted>
  <dcterms:created xsi:type="dcterms:W3CDTF">2018-03-15T06:07:00Z</dcterms:created>
  <dcterms:modified xsi:type="dcterms:W3CDTF">2018-05-31T06:51:00Z</dcterms:modified>
</cp:coreProperties>
</file>